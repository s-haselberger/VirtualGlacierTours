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0E1FE" w14:textId="77777777" w:rsidR="00D528F6" w:rsidRPr="00D528F6" w:rsidRDefault="00C63324" w:rsidP="00D528F6">
      <w:pPr>
        <w:pStyle w:val="Date"/>
        <w:spacing w:after="0"/>
        <w:rPr>
          <w:sz w:val="2"/>
          <w:szCs w:val="2"/>
        </w:rPr>
      </w:pPr>
      <w:r>
        <w:rPr>
          <w:noProof/>
        </w:rPr>
        <mc:AlternateContent>
          <mc:Choice Requires="wps">
            <w:drawing>
              <wp:anchor distT="0" distB="0" distL="114300" distR="114300" simplePos="0" relativeHeight="251662336" behindDoc="0" locked="0" layoutInCell="1" allowOverlap="1" wp14:anchorId="60AC8B70" wp14:editId="566E238C">
                <wp:simplePos x="0" y="0"/>
                <wp:positionH relativeFrom="page">
                  <wp:posOffset>0</wp:posOffset>
                </wp:positionH>
                <wp:positionV relativeFrom="page">
                  <wp:posOffset>7564056</wp:posOffset>
                </wp:positionV>
                <wp:extent cx="323850" cy="0"/>
                <wp:effectExtent l="0" t="0" r="0" b="0"/>
                <wp:wrapNone/>
                <wp:docPr id="5" name="Gerader Verbinder 5"/>
                <wp:cNvGraphicFramePr/>
                <a:graphic xmlns:a="http://schemas.openxmlformats.org/drawingml/2006/main">
                  <a:graphicData uri="http://schemas.microsoft.com/office/word/2010/wordprocessingShape">
                    <wps:wsp>
                      <wps:cNvCnPr/>
                      <wps:spPr>
                        <a:xfrm>
                          <a:off x="0" y="0"/>
                          <a:ext cx="323850" cy="0"/>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85A2A9" id="Gerader Verbinder 5"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595.6pt" to="25.5pt,59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" strokecolor="gray [1629]">
                <v:stroke joinstyle="miter"/>
                <w10:wrap anchorx="page" anchory="page"/>
              </v:line>
            </w:pict>
          </mc:Fallback>
        </mc:AlternateContent>
      </w:r>
      <w:r>
        <w:rPr>
          <w:noProof/>
        </w:rPr>
        <mc:AlternateContent>
          <mc:Choice Requires="wps">
            <w:drawing>
              <wp:anchor distT="0" distB="0" distL="114300" distR="114300" simplePos="0" relativeHeight="251660288" behindDoc="0" locked="0" layoutInCell="1" allowOverlap="1" wp14:anchorId="5A56A639" wp14:editId="4933B5EB">
                <wp:simplePos x="0" y="0"/>
                <wp:positionH relativeFrom="page">
                  <wp:posOffset>0</wp:posOffset>
                </wp:positionH>
                <wp:positionV relativeFrom="page">
                  <wp:posOffset>3779134</wp:posOffset>
                </wp:positionV>
                <wp:extent cx="323850"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323850" cy="0"/>
                        </a:xfrm>
                        <a:prstGeom prst="line">
                          <a:avLst/>
                        </a:prstGeom>
                        <a:ln w="9525">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218E01" id="Gerader Verbinder 1"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297.55pt" to="25.5pt,2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" strokecolor="gray [1629]">
                <v:stroke joinstyle="miter"/>
                <w10:wrap anchorx="page" anchory="page"/>
              </v:line>
            </w:pict>
          </mc:Fallback>
        </mc:AlternateContent>
      </w:r>
    </w:p>
    <w:p w14:paraId="0EEAC11E" w14:textId="77777777" w:rsidR="00D528F6" w:rsidRPr="00D528F6" w:rsidRDefault="00D528F6" w:rsidP="00D528F6">
      <w:pPr>
        <w:pStyle w:val="Betreff"/>
        <w:spacing w:before="0" w:after="0"/>
        <w:rPr>
          <w:sz w:val="2"/>
          <w:szCs w:val="2"/>
        </w:rPr>
        <w:sectPr w:rsidR="00D528F6" w:rsidRPr="00D528F6" w:rsidSect="00D528F6">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5387" w:right="1418" w:bottom="2552" w:left="1418" w:header="1134" w:footer="709"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tblGrid>
      <w:tr w:rsidR="0016332E" w14:paraId="231BB6D9" w14:textId="77777777" w:rsidTr="00452002">
        <w:trPr>
          <w:cantSplit/>
          <w:trHeight w:val="1644"/>
        </w:trPr>
        <w:tc>
          <w:tcPr>
            <w:tcW w:w="7938" w:type="dxa"/>
            <w:vAlign w:val="bottom"/>
          </w:tcPr>
          <w:p w14:paraId="5EFF487B" w14:textId="77777777" w:rsidR="0016332E" w:rsidRPr="00FE3130" w:rsidRDefault="0016332E" w:rsidP="0016332E">
            <w:pPr>
              <w:pStyle w:val="FuzeileUNI-Graz"/>
              <w:framePr w:hSpace="142" w:wrap="around" w:vAnchor="page" w:hAnchor="page" w:x="2638" w:y="14460" w:anchorLock="1"/>
            </w:pPr>
            <w:bookmarkStart w:id="0" w:name="UNI_Fußzeile_NICHT_LÖSCHEN"/>
            <w:r w:rsidRPr="00FE3130">
              <w:t>Universität Graz</w:t>
            </w:r>
          </w:p>
          <w:p w14:paraId="028C7373" w14:textId="717AF0E1" w:rsidR="0016332E" w:rsidRPr="00FE3130" w:rsidRDefault="003B4294" w:rsidP="0016332E">
            <w:pPr>
              <w:pStyle w:val="FuzeileUNI-Graz"/>
              <w:framePr w:hSpace="142" w:wrap="around" w:vAnchor="page" w:hAnchor="page" w:x="2638" w:y="14460" w:anchorLock="1"/>
            </w:pPr>
            <w:r>
              <w:t>Institut für Geographie</w:t>
            </w:r>
          </w:p>
          <w:p w14:paraId="6135B14E" w14:textId="54CEEF3C" w:rsidR="0016332E" w:rsidRPr="00FE3130" w:rsidRDefault="003B4294" w:rsidP="0016332E">
            <w:pPr>
              <w:pStyle w:val="FuzeileUNI-Adresse"/>
              <w:framePr w:hSpace="142" w:wrap="around" w:vAnchor="page" w:hAnchor="page" w:x="2638" w:y="14460" w:anchorLock="1"/>
            </w:pPr>
            <w:r>
              <w:t>Mag. Dr. Stefan Haselberger</w:t>
            </w:r>
          </w:p>
          <w:p w14:paraId="63DFF5D2" w14:textId="0B9AD6A3" w:rsidR="0016332E" w:rsidRPr="00FE3130" w:rsidRDefault="003B4294" w:rsidP="0016332E">
            <w:pPr>
              <w:pStyle w:val="FuzeileUNI-Adresse"/>
              <w:framePr w:hSpace="142" w:wrap="around" w:vAnchor="page" w:hAnchor="page" w:x="2638" w:y="14460" w:anchorLock="1"/>
            </w:pPr>
            <w:r>
              <w:t>Heinrichstraße 36</w:t>
            </w:r>
            <w:r w:rsidR="0016332E" w:rsidRPr="00FE3130">
              <w:t>, 8010 Graz, Österreich</w:t>
            </w:r>
          </w:p>
          <w:p w14:paraId="21E66D21" w14:textId="28DBBDF2" w:rsidR="0016332E" w:rsidRPr="005761E3" w:rsidRDefault="0016332E" w:rsidP="0016332E">
            <w:pPr>
              <w:pStyle w:val="FuzeileUNI-Adresse"/>
              <w:framePr w:hSpace="142" w:wrap="around" w:vAnchor="page" w:hAnchor="page" w:x="2638" w:y="14460" w:anchorLock="1"/>
            </w:pPr>
            <w:r w:rsidRPr="005761E3">
              <w:t>+43 (0) 316 / 380-</w:t>
            </w:r>
            <w:r w:rsidR="003B4294">
              <w:t>5140</w:t>
            </w:r>
            <w:r w:rsidRPr="005761E3">
              <w:t xml:space="preserve"> | </w:t>
            </w:r>
            <w:r w:rsidR="003B4294">
              <w:t>stefan</w:t>
            </w:r>
            <w:r w:rsidRPr="005761E3">
              <w:t>.</w:t>
            </w:r>
            <w:r w:rsidR="003B4294">
              <w:t>haselberger</w:t>
            </w:r>
            <w:r w:rsidRPr="005761E3">
              <w:t>@uni-graz.at</w:t>
            </w:r>
          </w:p>
          <w:bookmarkEnd w:id="0"/>
          <w:p w14:paraId="1FF55DC9" w14:textId="5F1FC557" w:rsidR="0016332E" w:rsidRDefault="0016332E" w:rsidP="0016332E">
            <w:pPr>
              <w:pStyle w:val="FuzeileUNI-Adresse"/>
              <w:framePr w:hSpace="142" w:wrap="around" w:vAnchor="page" w:hAnchor="page" w:x="2638" w:y="14460" w:anchorLock="1"/>
            </w:pPr>
          </w:p>
        </w:tc>
      </w:tr>
    </w:tbl>
    <w:p w14:paraId="64F2FA28" w14:textId="1A99BD5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Virtual Glacier Tours - </w:t>
      </w:r>
      <w:r w:rsidRPr="00793411">
        <w:rPr>
          <w:rFonts w:ascii="Times New Roman" w:eastAsia="Times New Roman" w:hAnsi="Times New Roman" w:cs="Times New Roman"/>
          <w:b/>
          <w:bCs/>
          <w:sz w:val="24"/>
          <w:szCs w:val="24"/>
        </w:rPr>
        <w:t>Detaillierte Projektbeschreibung</w:t>
      </w:r>
    </w:p>
    <w:p w14:paraId="5873C8F1"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Das Projekt „Virtual Glacier Tours“ entwickelt digitale, interaktive Exkursionen zu alpinen Hochgebirgslandschaften und Forschungsstandorten der Geographie an der Universität Graz. Ziel ist es, aktuelle Forschung zu Gletschern, geomorphologischen Prozessen und Landschaftsveränderungen im Klimawandel anschaulich und niedrigschwellig zugänglich zu machen. Durch den Einsatz moderner Visualisierungstechnologien entstehen virtuelle Lernräume, die Studierenden, Schulen und der interessierten Öffentlichkeit einen direkten Einblick in dynamische Hochgebirgslandschaften ermöglichen. Das Projekt verbindet universitäre Forschung, digitale Innovation und Wissenschaftskommunikation und leistet damit einen Beitrag zur Vermittlung zentraler Umweltfragen unserer Zeit.</w:t>
      </w:r>
    </w:p>
    <w:p w14:paraId="6CF09B6B"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Ein zentraler Hintergrund des Projekts ist der rasche Wandel alpiner Landschaften infolge des Klimawandels. Der Rückgang von Gletschern, die Aktivität von Blockgletschern, zunehmende Naturgefahren sowie Veränderungen in Vegetation und Hydrologie prägen derzeit viele Hochgebirgsräume. Diese Prozesse sind wissenschaftlich gut dokumentiert, bleiben jedoch für viele Menschen schwer greifbar, da sie sich in abgelegenen Regionen abspielen und häufig nur im Rahmen spezialisierter Geländeexkursionen direkt beobachtet werden können. Virtuelle Exkursionen bieten hier eine Möglichkeit, diese Landschaften digital zugänglich zu machen und ihre Dynamik verständlich zu vermitteln.</w:t>
      </w:r>
    </w:p>
    <w:p w14:paraId="658737DA"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Das Projekt greift daher aktuelle Ansätze der digitalen Geographie und der Virtual Reality basierten Wissenschaftsvermittlung auf. Grundlage der virtuellen Touren sind hochauflösende 360 Grad Panoramaaufnahmen, die im Gelände aufgenommen und anschließend zu interaktiven Rundgängen zusammengefügt werden. Ergänzend werden Luftaufnahmen und Videosequenzen mittels Drohne erstellt, die zusätzliche Perspektiven auf die Landschaft ermöglichen und geomorphologische Strukturen aus der Luft sichtbar machen. Die Kombination dieser Bilddaten ermöglicht eine immersive Darstellung der Forschungsstandorte.</w:t>
      </w:r>
    </w:p>
    <w:p w14:paraId="0F769A43"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lastRenderedPageBreak/>
        <w:t>Für die Datenerhebung wird eine portable 360 Grad Kamera sowie eine Drohne des Typs DJI Mavic Enterprise eingesetzt. Diese Geräte erlauben die Aufnahme hochauflösender Panoramen und Luftbilder auch in anspruchsvollen Hochgebirgsumgebungen. Die Bilddaten werden anschließend in einer webbasierten Plattform zu virtuellen Touren verarbeitet. Nutzerinnen und Nutzer können sich darin frei zwischen einzelnen Standorten bewegen, den Blickwinkel verändern und zusätzliche Informationen zu geographischen Prozessen, Forschungsergebnissen oder landschaftlichen Besonderheiten abrufen. Ergänzende Texte, Karten, kurze Erklärgrafiken und gegebenenfalls Videosequenzen vermitteln Hintergrundwissen und ordnen die beobachtbaren Landschaftsformen wissenschaftlich ein.</w:t>
      </w:r>
    </w:p>
    <w:p w14:paraId="5408BDAD"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Methodisch orientiert sich das Projekt an bestehenden internationalen Beispielen virtueller Gletscherexkursionen und überträgt diese Ansätze auf österreichische Hochgebirgsräume und Forschungsstandorte der Universität Graz. Der Schwerpunkt liegt dabei nicht nur auf der visuellen Darstellung der Landschaft, sondern vor allem auf der didaktischen Einbettung der Inhalte. Die virtuellen Touren sollen zentrale Fragen der Hochgebirgsforschung verständlich erklären, etwa den Rückzug von Gletschern, die Rolle von Permafrost und Blockgletschern, geomorphologische Prozesse in glazial geprägten Landschaften sowie mögliche Naturgefahren im Gebirge.</w:t>
      </w:r>
    </w:p>
    <w:p w14:paraId="6E617EAB"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Ein wichtiger Bestandteil des Projekts ist die Auswahl geeigneter Standorte in verschiedenen Hochgebirgsregionen Österreichs. Die virtuellen Exkursionen werden an mehreren Forschungsgebieten erstellt, die unterschiedliche geomorphologische Prozesse repräsentieren. Ein Beispiel ist der Dösen Blockgletscher in der Steiermark, der seit vielen Jahren im Rahmen geographischer Forschung der Universität Graz untersucht und regelmäßig im Geländepraktikum eingesetzt wird. Dieser Standort eignet sich besonders gut für eine virtuelle Exkursion, da er anschaulich die Dynamik periglazialer Prozesse und die Bedeutung von Permafrost im Hochgebirge zeigt. Weitere mögliche Standorte können Gletscherforelandschaften oder andere alpine Forschungsgebiete sein, die für die Hochgebirgsforschung von besonderer Bedeutung sind.</w:t>
      </w:r>
    </w:p>
    <w:p w14:paraId="2D456ABF"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Die fertigen virtuellen Touren werden auf einer frei zugänglichen Onlineplattform veröffentlicht. Die Plattform ermöglicht es Nutzerinnen und Nutzern, einzelne Exkursionspunkte interaktiv zu erkunden und dabei verschiedene Ebenen von Informationen abzurufen. Die Inhalte werden so gestaltet, dass sie sowohl für Studierende der Geographie als auch für Schülerinnen und Schüler sowie eine allgemein interessierte Öffentlichkeit verständlich sind. Dadurch entstehen digitale Lernangebote, die flexibel in unterschiedlichen Bildungskontexten eingesetzt werden können.</w:t>
      </w:r>
    </w:p>
    <w:p w14:paraId="5B1CE858"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Ein wesentlicher Mehrwert des Projekts liegt in seiner Bedeutung für den Bildungsstandort Graz. Die Universität Graz verfügt über eine lange Tradition in der Erforschung alpiner Landschaften und geomorphologischer Prozesse. Durch die Entwicklung öffentlich zugänglicher virtueller Exkursionen werden diese Forschungsaktivitäten sichtbar gemacht und einer breiteren Öffentlichkeit zugänglich. Die Plattform kann damit als Schaufenster der Grazer Hochgebirgsforschung dienen und zeigt, welche Beiträge lokale Forschungseinrichtungen zum Verständnis globaler Umweltveränderungen leisten.</w:t>
      </w:r>
    </w:p>
    <w:p w14:paraId="7F0A5254"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lastRenderedPageBreak/>
        <w:t>Darüber hinaus leistet das Projekt einen Beitrag zur Klimabildung in der Stadt Graz. Die Auswirkungen des Klimawandels im Hochgebirge betreffen nicht nur entlegene Gebirgsräume, sondern haben auch Auswirkungen auf Wasserressourcen, Naturgefahren und Ökosysteme. Virtuelle Exkursionen können helfen, diese Zusammenhänge anschaulich zu erklären und Bewusstsein für die Dynamik alpiner Landschaften zu schaffen. Insbesondere für Schulen in Graz und der Steiermark entsteht damit ein neues Bildungsangebot, das aktuelle Forschung direkt in den Unterricht integrieren kann.</w:t>
      </w:r>
    </w:p>
    <w:p w14:paraId="4A0562F7"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Auch in der universitären Lehre bietet das Projekt neue Möglichkeiten. Geländeexkursionen sind ein zentraler Bestandteil der geographischen Ausbildung, sind jedoch organisatorisch aufwendig und nur für begrenzte Gruppen zugänglich. Virtuelle Touren können diese Exkursionen nicht ersetzen, aber sinnvoll ergänzen. Sie ermöglichen die Vorbereitung und Nachbereitung von Geländepraktika, bieten eine Wiederholung wichtiger Beobachtungen und erlauben auch Studierenden ohne direkte Teilnahme einen Zugang zu wichtigen Forschungsstandorten.</w:t>
      </w:r>
    </w:p>
    <w:p w14:paraId="4BB280B6"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Schließlich kann das Projekt auch in der Öffentlichkeitsarbeit der Universität Graz eingesetzt werden. Die virtuellen Touren eignen sich für Präsentationen bei Veranstaltungen, für digitale Vermittlungsformate oder für Kooperationen mit Schulen und Bildungseinrichtungen. Dadurch stärkt das Projekt die Sichtbarkeit der Universität Graz als Forschungsstandort im Bereich der Hochgebirgs- und Klimaforschung.</w:t>
      </w:r>
    </w:p>
    <w:p w14:paraId="1A009DF0" w14:textId="77777777" w:rsidR="00793411" w:rsidRPr="00793411" w:rsidRDefault="00793411" w:rsidP="00793411">
      <w:pPr>
        <w:spacing w:before="100" w:beforeAutospacing="1" w:after="100" w:afterAutospacing="1" w:line="240" w:lineRule="auto"/>
        <w:rPr>
          <w:rFonts w:ascii="Times New Roman" w:eastAsia="Times New Roman" w:hAnsi="Times New Roman" w:cs="Times New Roman"/>
          <w:sz w:val="24"/>
          <w:szCs w:val="24"/>
        </w:rPr>
      </w:pPr>
      <w:r w:rsidRPr="00793411">
        <w:rPr>
          <w:rFonts w:ascii="Times New Roman" w:eastAsia="Times New Roman" w:hAnsi="Times New Roman" w:cs="Times New Roman"/>
          <w:sz w:val="24"/>
          <w:szCs w:val="24"/>
        </w:rPr>
        <w:t>Insgesamt verbindet das Projekt innovative digitale Technologien mit wissenschaftlicher Expertise und Bildungsarbeit. Die „Virtual Glacier Tours“ schaffen neue Zugänge zu alpinen Forschungslandschaften, vermitteln Wissen über Klimawandel und Landschaftsdynamik und stärken gleichzeitig die Rolle von Graz als Standort moderner Umwelt- und Hochgebirgsforschung.</w:t>
      </w:r>
    </w:p>
    <w:p w14:paraId="5EE70B62" w14:textId="458B8AB8" w:rsidR="009747E3" w:rsidRPr="00247A5D" w:rsidRDefault="009747E3" w:rsidP="003B4294">
      <w:pPr>
        <w:pStyle w:val="Date"/>
      </w:pPr>
    </w:p>
    <w:sectPr w:rsidR="009747E3" w:rsidRPr="00247A5D" w:rsidSect="0092180B">
      <w:headerReference w:type="default" r:id="rId14"/>
      <w:footerReference w:type="default" r:id="rId15"/>
      <w:type w:val="continuous"/>
      <w:pgSz w:w="11906" w:h="16838" w:code="9"/>
      <w:pgMar w:top="1418" w:right="1418" w:bottom="2552" w:left="1418" w:header="1134"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F17E54" w14:textId="77777777" w:rsidR="003928C7" w:rsidRDefault="003928C7" w:rsidP="006E5800">
      <w:r>
        <w:separator/>
      </w:r>
    </w:p>
  </w:endnote>
  <w:endnote w:type="continuationSeparator" w:id="0">
    <w:p w14:paraId="4DF04EDA" w14:textId="77777777" w:rsidR="003928C7" w:rsidRDefault="003928C7" w:rsidP="006E5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embedRegular r:id="rId1" w:fontKey="{90407D2A-618B-44FE-AFC8-9862C0761B24}"/>
  </w:font>
  <w:font w:name="Arial">
    <w:panose1 w:val="020B0604020202020204"/>
    <w:charset w:val="00"/>
    <w:family w:val="swiss"/>
    <w:pitch w:val="variable"/>
    <w:sig w:usb0="E0002EFF" w:usb1="C000785B" w:usb2="00000009" w:usb3="00000000" w:csb0="000001FF" w:csb1="00000000"/>
  </w:font>
  <w:font w:name="Nunito Sans Light">
    <w:panose1 w:val="00000400000000000000"/>
    <w:charset w:val="00"/>
    <w:family w:val="auto"/>
    <w:pitch w:val="variable"/>
    <w:sig w:usb0="A00002FF" w:usb1="5000204B" w:usb2="00000000" w:usb3="00000000" w:csb0="00000197" w:csb1="00000000"/>
    <w:embedRegular r:id="rId2" w:fontKey="{30E84E3C-DA28-44D3-AB72-48A2ECD14F20}"/>
    <w:embedBold r:id="rId3" w:fontKey="{F855F588-4B94-43DC-A947-4FCDBB2B66E8}"/>
    <w:embedItalic r:id="rId4" w:fontKey="{618BB8BE-8F35-4169-B965-85CBA9FDC461}"/>
  </w:font>
  <w:font w:name="Nunito Sans ExtraBold">
    <w:panose1 w:val="00000900000000000000"/>
    <w:charset w:val="00"/>
    <w:family w:val="auto"/>
    <w:pitch w:val="variable"/>
    <w:sig w:usb0="A00002FF" w:usb1="5000204B" w:usb2="00000000" w:usb3="00000000" w:csb0="00000197" w:csb1="00000000"/>
    <w:embedRegular r:id="rId5" w:fontKey="{2A035467-6F47-4750-95B6-0DB352180293}"/>
    <w:embedItalic r:id="rId6" w:fontKey="{DDA013EE-CB95-4A61-AB35-3A6FBC6977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A4FB4" w14:textId="77777777" w:rsidR="001D6B84" w:rsidRDefault="001D6B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91E08" w14:textId="3EF8877B" w:rsidR="00D528F6" w:rsidRPr="00FE3130" w:rsidRDefault="00BC0D13" w:rsidP="00947C5E">
    <w:pPr>
      <w:pStyle w:val="FuzeileUNI-SeitenNr"/>
      <w:tabs>
        <w:tab w:val="clear" w:pos="9072"/>
        <w:tab w:val="left" w:pos="7988"/>
      </w:tabs>
    </w:pPr>
    <w:r w:rsidRPr="00FE3130">
      <w:t xml:space="preserve">Seite </w:t>
    </w:r>
    <w:r w:rsidRPr="00FE3130">
      <w:fldChar w:fldCharType="begin"/>
    </w:r>
    <w:r w:rsidRPr="00FE3130">
      <w:instrText xml:space="preserve"> PAGE   \* MERGEFORMAT </w:instrText>
    </w:r>
    <w:r w:rsidRPr="00FE3130">
      <w:fldChar w:fldCharType="separate"/>
    </w:r>
    <w:r>
      <w:t>1</w:t>
    </w:r>
    <w:r w:rsidRPr="00FE3130">
      <w:fldChar w:fldCharType="end"/>
    </w:r>
    <w:r w:rsidRPr="00FE3130">
      <w:t xml:space="preserve"> von </w:t>
    </w:r>
    <w:fldSimple w:instr=" SECTIONPAGES   \* MERGEFORMAT ">
      <w:r w:rsidR="00BC17CA">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32FD" w14:textId="77777777" w:rsidR="001D6B84" w:rsidRDefault="001D6B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C294F" w14:textId="583BBA02" w:rsidR="00D77F62" w:rsidRPr="00FE3130" w:rsidRDefault="00D77F62" w:rsidP="00BC0D13">
    <w:pPr>
      <w:pStyle w:val="FuzeileUNI-SeitenNr"/>
    </w:pPr>
    <w:r>
      <w:rPr>
        <w:noProof/>
      </w:rPr>
      <mc:AlternateContent>
        <mc:Choice Requires="wps">
          <w:drawing>
            <wp:anchor distT="0" distB="0" distL="114300" distR="114300" simplePos="0" relativeHeight="251659264" behindDoc="0" locked="0" layoutInCell="1" allowOverlap="1" wp14:anchorId="5608CA23" wp14:editId="2A3F7409">
              <wp:simplePos x="0" y="0"/>
              <wp:positionH relativeFrom="column">
                <wp:posOffset>869692</wp:posOffset>
              </wp:positionH>
              <wp:positionV relativeFrom="paragraph">
                <wp:posOffset>-936686</wp:posOffset>
              </wp:positionV>
              <wp:extent cx="4996306" cy="1128969"/>
              <wp:effectExtent l="0" t="0" r="0" b="0"/>
              <wp:wrapNone/>
              <wp:docPr id="9" name="Textfeld 9"/>
              <wp:cNvGraphicFramePr/>
              <a:graphic xmlns:a="http://schemas.openxmlformats.org/drawingml/2006/main">
                <a:graphicData uri="http://schemas.microsoft.com/office/word/2010/wordprocessingShape">
                  <wps:wsp>
                    <wps:cNvSpPr txBox="1"/>
                    <wps:spPr>
                      <a:xfrm>
                        <a:off x="0" y="0"/>
                        <a:ext cx="4996306" cy="1128969"/>
                      </a:xfrm>
                      <a:prstGeom prst="rect">
                        <a:avLst/>
                      </a:prstGeom>
                      <a:noFill/>
                      <a:ln w="6350">
                        <a:noFill/>
                      </a:ln>
                    </wps:spPr>
                    <wps:txbx>
                      <w:txbxContent>
                        <w:p w14:paraId="06F7EB3B" w14:textId="77777777" w:rsidR="00BC17CA" w:rsidRPr="00FE3130" w:rsidRDefault="00D77F62" w:rsidP="0016332E">
                          <w:pPr>
                            <w:pStyle w:val="FuzeileUNI-Graz"/>
                          </w:pPr>
                          <w:r>
                            <w:fldChar w:fldCharType="begin"/>
                          </w:r>
                          <w:r>
                            <w:instrText xml:space="preserve"> REF UNI_Fußzeile_NICHT_LÖSCHEN </w:instrText>
                          </w:r>
                          <w:r>
                            <w:fldChar w:fldCharType="separate"/>
                          </w:r>
                          <w:r w:rsidR="00BC17CA" w:rsidRPr="00FE3130">
                            <w:t>Universität Graz</w:t>
                          </w:r>
                        </w:p>
                        <w:p w14:paraId="7007F5BF" w14:textId="77777777" w:rsidR="00BC17CA" w:rsidRPr="00FE3130" w:rsidRDefault="00BC17CA" w:rsidP="0016332E">
                          <w:pPr>
                            <w:pStyle w:val="FuzeileUNI-Graz"/>
                          </w:pPr>
                          <w:r>
                            <w:t>Institut für Geographie</w:t>
                          </w:r>
                        </w:p>
                        <w:p w14:paraId="7C6B8CE1" w14:textId="77777777" w:rsidR="00BC17CA" w:rsidRPr="00FE3130" w:rsidRDefault="00BC17CA" w:rsidP="0016332E">
                          <w:pPr>
                            <w:pStyle w:val="FuzeileUNI-Adresse"/>
                          </w:pPr>
                          <w:r>
                            <w:t>Mag. Dr. Stefan Haselberger</w:t>
                          </w:r>
                        </w:p>
                        <w:p w14:paraId="4508948A" w14:textId="77777777" w:rsidR="00BC17CA" w:rsidRPr="00FE3130" w:rsidRDefault="00BC17CA" w:rsidP="0016332E">
                          <w:pPr>
                            <w:pStyle w:val="FuzeileUNI-Adresse"/>
                          </w:pPr>
                          <w:r>
                            <w:t>Heinrichstraße 36</w:t>
                          </w:r>
                          <w:r w:rsidRPr="00FE3130">
                            <w:t>, 8010 Graz, Österreich</w:t>
                          </w:r>
                        </w:p>
                        <w:p w14:paraId="75375543" w14:textId="77777777" w:rsidR="00BC17CA" w:rsidRPr="005761E3" w:rsidRDefault="00BC17CA" w:rsidP="0016332E">
                          <w:pPr>
                            <w:pStyle w:val="FuzeileUNI-Adresse"/>
                          </w:pPr>
                          <w:r w:rsidRPr="005761E3">
                            <w:t>+43 (0) 316 / 380-</w:t>
                          </w:r>
                          <w:r>
                            <w:t>5140</w:t>
                          </w:r>
                          <w:r w:rsidRPr="005761E3">
                            <w:t xml:space="preserve"> | </w:t>
                          </w:r>
                          <w:r>
                            <w:t>stefan</w:t>
                          </w:r>
                          <w:r w:rsidRPr="005761E3">
                            <w:t>.</w:t>
                          </w:r>
                          <w:r>
                            <w:t>haselberger</w:t>
                          </w:r>
                          <w:r w:rsidRPr="005761E3">
                            <w:t>@uni-graz.at</w:t>
                          </w:r>
                        </w:p>
                        <w:p w14:paraId="5F5212AC" w14:textId="2C23F085" w:rsidR="00D77F62" w:rsidRPr="00DC2265" w:rsidRDefault="00D77F62" w:rsidP="00DC2265">
                          <w:pPr>
                            <w:pStyle w:val="FuzeileUNI-Adresse"/>
                            <w:spacing w:line="240" w:lineRule="auto"/>
                            <w:rPr>
                              <w:sz w:val="4"/>
                              <w:szCs w:val="4"/>
                            </w:rPr>
                          </w:pPr>
                          <w: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08CA23" id="_x0000_t202" coordsize="21600,21600" o:spt="202" path="m,l,21600r21600,l21600,xe">
              <v:stroke joinstyle="miter"/>
              <v:path gradientshapeok="t" o:connecttype="rect"/>
            </v:shapetype>
            <v:shape id="Textfeld 9" o:spid="_x0000_s1026" type="#_x0000_t202" style="position:absolute;margin-left:68.5pt;margin-top:-73.75pt;width:393.4pt;height:8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" filled="f" stroked="f" strokeweight=".5pt">
              <v:textbox>
                <w:txbxContent>
                  <w:p w14:paraId="06F7EB3B" w14:textId="77777777" w:rsidR="00BC17CA" w:rsidRPr="00FE3130" w:rsidRDefault="00D77F62" w:rsidP="0016332E">
                    <w:pPr>
                      <w:pStyle w:val="FuzeileUNI-Graz"/>
                    </w:pPr>
                    <w:r>
                      <w:fldChar w:fldCharType="begin"/>
                    </w:r>
                    <w:r>
                      <w:instrText xml:space="preserve"> REF UNI_Fußzeile_NICHT_LÖSCHEN </w:instrText>
                    </w:r>
                    <w:r>
                      <w:fldChar w:fldCharType="separate"/>
                    </w:r>
                    <w:r w:rsidR="00BC17CA" w:rsidRPr="00FE3130">
                      <w:t>Universität Graz</w:t>
                    </w:r>
                  </w:p>
                  <w:p w14:paraId="7007F5BF" w14:textId="77777777" w:rsidR="00BC17CA" w:rsidRPr="00FE3130" w:rsidRDefault="00BC17CA" w:rsidP="0016332E">
                    <w:pPr>
                      <w:pStyle w:val="FuzeileUNI-Graz"/>
                    </w:pPr>
                    <w:r>
                      <w:t>Institut für Geographie</w:t>
                    </w:r>
                  </w:p>
                  <w:p w14:paraId="7C6B8CE1" w14:textId="77777777" w:rsidR="00BC17CA" w:rsidRPr="00FE3130" w:rsidRDefault="00BC17CA" w:rsidP="0016332E">
                    <w:pPr>
                      <w:pStyle w:val="FuzeileUNI-Adresse"/>
                    </w:pPr>
                    <w:r>
                      <w:t>Mag. Dr. Stefan Haselberger</w:t>
                    </w:r>
                  </w:p>
                  <w:p w14:paraId="4508948A" w14:textId="77777777" w:rsidR="00BC17CA" w:rsidRPr="00FE3130" w:rsidRDefault="00BC17CA" w:rsidP="0016332E">
                    <w:pPr>
                      <w:pStyle w:val="FuzeileUNI-Adresse"/>
                    </w:pPr>
                    <w:r>
                      <w:t>Heinrichstraße 36</w:t>
                    </w:r>
                    <w:r w:rsidRPr="00FE3130">
                      <w:t>, 8010 Graz, Österreich</w:t>
                    </w:r>
                  </w:p>
                  <w:p w14:paraId="75375543" w14:textId="77777777" w:rsidR="00BC17CA" w:rsidRPr="005761E3" w:rsidRDefault="00BC17CA" w:rsidP="0016332E">
                    <w:pPr>
                      <w:pStyle w:val="FuzeileUNI-Adresse"/>
                    </w:pPr>
                    <w:r w:rsidRPr="005761E3">
                      <w:t>+43 (0) 316 / 380-</w:t>
                    </w:r>
                    <w:r>
                      <w:t>5140</w:t>
                    </w:r>
                    <w:r w:rsidRPr="005761E3">
                      <w:t xml:space="preserve"> | </w:t>
                    </w:r>
                    <w:r>
                      <w:t>stefan</w:t>
                    </w:r>
                    <w:r w:rsidRPr="005761E3">
                      <w:t>.</w:t>
                    </w:r>
                    <w:r>
                      <w:t>haselberger</w:t>
                    </w:r>
                    <w:r w:rsidRPr="005761E3">
                      <w:t>@uni-graz.at</w:t>
                    </w:r>
                  </w:p>
                  <w:p w14:paraId="5F5212AC" w14:textId="2C23F085" w:rsidR="00D77F62" w:rsidRPr="00DC2265" w:rsidRDefault="00D77F62" w:rsidP="00DC2265">
                    <w:pPr>
                      <w:pStyle w:val="FuzeileUNI-Adresse"/>
                      <w:spacing w:line="240" w:lineRule="auto"/>
                      <w:rPr>
                        <w:sz w:val="4"/>
                        <w:szCs w:val="4"/>
                      </w:rPr>
                    </w:pPr>
                    <w:r>
                      <w:fldChar w:fldCharType="end"/>
                    </w:r>
                  </w:p>
                </w:txbxContent>
              </v:textbox>
            </v:shape>
          </w:pict>
        </mc:Fallback>
      </mc:AlternateContent>
    </w:r>
    <w:r w:rsidRPr="00FE3130">
      <w:t xml:space="preserve">Seite </w:t>
    </w:r>
    <w:r w:rsidRPr="00FE3130">
      <w:fldChar w:fldCharType="begin"/>
    </w:r>
    <w:r w:rsidRPr="00FE3130">
      <w:instrText xml:space="preserve"> PAGE   \* MERGEFORMAT </w:instrText>
    </w:r>
    <w:r w:rsidRPr="00FE3130">
      <w:fldChar w:fldCharType="separate"/>
    </w:r>
    <w:r>
      <w:t>1</w:t>
    </w:r>
    <w:r w:rsidRPr="00FE3130">
      <w:fldChar w:fldCharType="end"/>
    </w:r>
    <w:r w:rsidRPr="00FE3130">
      <w:t xml:space="preserve"> von </w:t>
    </w:r>
    <w:r w:rsidR="003928C7">
      <w:fldChar w:fldCharType="begin"/>
    </w:r>
    <w:r w:rsidR="003928C7">
      <w:instrText xml:space="preserve"> SECTIONPAGES   \* MERGEFORMAT </w:instrText>
    </w:r>
    <w:r w:rsidR="003928C7">
      <w:fldChar w:fldCharType="separate"/>
    </w:r>
    <w:r w:rsidR="00BC17CA">
      <w:rPr>
        <w:noProof/>
      </w:rPr>
      <w:t>3</w:t>
    </w:r>
    <w:r w:rsidR="003928C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7F369" w14:textId="77777777" w:rsidR="003928C7" w:rsidRDefault="003928C7" w:rsidP="006E5800">
      <w:r>
        <w:separator/>
      </w:r>
    </w:p>
  </w:footnote>
  <w:footnote w:type="continuationSeparator" w:id="0">
    <w:p w14:paraId="4AFE4A45" w14:textId="77777777" w:rsidR="003928C7" w:rsidRDefault="003928C7" w:rsidP="006E5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5D0DC" w14:textId="77777777" w:rsidR="001D6B84" w:rsidRDefault="001D6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5D8C5" w14:textId="77777777" w:rsidR="00D528F6" w:rsidRDefault="00D528F6" w:rsidP="005C16C8">
    <w:pPr>
      <w:pStyle w:val="Header"/>
      <w:jc w:val="right"/>
    </w:pPr>
    <w:r>
      <w:rPr>
        <w:noProof/>
      </w:rPr>
      <w:drawing>
        <wp:inline distT="0" distB="0" distL="0" distR="0" wp14:anchorId="4E1BB2FA" wp14:editId="17AE0108">
          <wp:extent cx="2689834" cy="828000"/>
          <wp:effectExtent l="0" t="0" r="0" b="0"/>
          <wp:docPr id="6" name="Grafik 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l="5391" t="14486" r="5631" b="14721"/>
                  <a:stretch/>
                </pic:blipFill>
                <pic:spPr bwMode="auto">
                  <a:xfrm>
                    <a:off x="0" y="0"/>
                    <a:ext cx="2689834" cy="82800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8597" w14:textId="77777777" w:rsidR="00D528F6" w:rsidRDefault="00D528F6" w:rsidP="004F6E16">
    <w:pPr>
      <w:pStyle w:val="Header"/>
      <w:jc w:val="right"/>
    </w:pPr>
    <w:r>
      <w:rPr>
        <w:noProof/>
      </w:rPr>
      <w:drawing>
        <wp:inline distT="0" distB="0" distL="0" distR="0" wp14:anchorId="096A4C14" wp14:editId="4DF54945">
          <wp:extent cx="2929128" cy="901661"/>
          <wp:effectExtent l="0" t="0" r="5080" b="0"/>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rotWithShape="1">
                  <a:blip r:embed="rId1">
                    <a:extLst>
                      <a:ext uri="{28A0092B-C50C-407E-A947-70E740481C1C}">
                        <a14:useLocalDpi xmlns:a14="http://schemas.microsoft.com/office/drawing/2010/main" val="0"/>
                      </a:ext>
                    </a:extLst>
                  </a:blip>
                  <a:srcRect l="5391" t="14486" r="5631" b="14721"/>
                  <a:stretch/>
                </pic:blipFill>
                <pic:spPr bwMode="auto">
                  <a:xfrm>
                    <a:off x="0" y="0"/>
                    <a:ext cx="2937161" cy="90413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F564C" w14:textId="77777777" w:rsidR="00DF315E" w:rsidRDefault="00DF315E" w:rsidP="005C16C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B408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90C7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C8D93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B46AE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60020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A7A35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538CF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EA499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254D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68017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FA3E08"/>
    <w:multiLevelType w:val="hybridMultilevel"/>
    <w:tmpl w:val="F88A8FF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7CBA3F84"/>
    <w:multiLevelType w:val="multilevel"/>
    <w:tmpl w:val="7D4A0A02"/>
    <w:lvl w:ilvl="0">
      <w:start w:val="1"/>
      <w:numFmt w:val="bullet"/>
      <w:lvlText w:val="●"/>
      <w:lvlJc w:val="left"/>
      <w:pPr>
        <w:tabs>
          <w:tab w:val="num" w:pos="284"/>
        </w:tabs>
        <w:ind w:left="284" w:hanging="284"/>
      </w:pPr>
      <w:rPr>
        <w:rFonts w:ascii="Courier New" w:hAnsi="Courier New" w:hint="default"/>
        <w:color w:val="FFD500" w:themeColor="accent1"/>
      </w:rPr>
    </w:lvl>
    <w:lvl w:ilvl="1">
      <w:start w:val="1"/>
      <w:numFmt w:val="bullet"/>
      <w:lvlText w:val="○"/>
      <w:lvlJc w:val="left"/>
      <w:pPr>
        <w:ind w:left="568" w:hanging="284"/>
      </w:pPr>
      <w:rPr>
        <w:rFonts w:ascii="Courier New" w:hAnsi="Courier New" w:hint="default"/>
        <w:color w:val="FFD500" w:themeColor="accent1"/>
      </w:rPr>
    </w:lvl>
    <w:lvl w:ilvl="2">
      <w:start w:val="1"/>
      <w:numFmt w:val="bullet"/>
      <w:lvlText w:val="▪"/>
      <w:lvlJc w:val="left"/>
      <w:pPr>
        <w:ind w:left="852" w:hanging="284"/>
      </w:pPr>
      <w:rPr>
        <w:rFonts w:ascii="Courier New" w:hAnsi="Courier New" w:hint="default"/>
        <w:color w:val="FFD500" w:themeColor="accent1"/>
      </w:rPr>
    </w:lvl>
    <w:lvl w:ilvl="3">
      <w:start w:val="1"/>
      <w:numFmt w:val="bullet"/>
      <w:lvlText w:val="-"/>
      <w:lvlJc w:val="left"/>
      <w:pPr>
        <w:ind w:left="1136" w:hanging="284"/>
      </w:pPr>
      <w:rPr>
        <w:rFonts w:ascii="Courier New" w:hAnsi="Courier New" w:hint="default"/>
        <w:color w:val="FFD500" w:themeColor="accent1"/>
      </w:rPr>
    </w:lvl>
    <w:lvl w:ilvl="4">
      <w:start w:val="1"/>
      <w:numFmt w:val="bullet"/>
      <w:lvlText w:val=""/>
      <w:lvlJc w:val="left"/>
      <w:pPr>
        <w:ind w:left="1420" w:hanging="284"/>
      </w:pPr>
      <w:rPr>
        <w:rFonts w:ascii="Wingdings" w:hAnsi="Wingdings" w:hint="default"/>
        <w:color w:val="FFD500" w:themeColor="accent1"/>
      </w:rPr>
    </w:lvl>
    <w:lvl w:ilvl="5">
      <w:start w:val="1"/>
      <w:numFmt w:val="bullet"/>
      <w:lvlText w:val=""/>
      <w:lvlJc w:val="left"/>
      <w:pPr>
        <w:ind w:left="1701" w:hanging="281"/>
      </w:pPr>
      <w:rPr>
        <w:rFonts w:ascii="Wingdings" w:hAnsi="Wingdings" w:hint="default"/>
        <w:color w:val="FFD500" w:themeColor="accent1"/>
      </w:rPr>
    </w:lvl>
    <w:lvl w:ilvl="6">
      <w:start w:val="1"/>
      <w:numFmt w:val="bullet"/>
      <w:lvlText w:val=""/>
      <w:lvlJc w:val="left"/>
      <w:pPr>
        <w:ind w:left="1988" w:hanging="284"/>
      </w:pPr>
      <w:rPr>
        <w:rFonts w:ascii="Wingdings 2" w:hAnsi="Wingdings 2" w:hint="default"/>
        <w:color w:val="FFD500" w:themeColor="accent1"/>
      </w:rPr>
    </w:lvl>
    <w:lvl w:ilvl="7">
      <w:start w:val="1"/>
      <w:numFmt w:val="bullet"/>
      <w:lvlText w:val=""/>
      <w:lvlJc w:val="left"/>
      <w:pPr>
        <w:ind w:left="2268" w:hanging="283"/>
      </w:pPr>
      <w:rPr>
        <w:rFonts w:ascii="Wingdings 2" w:hAnsi="Wingdings 2" w:hint="default"/>
        <w:color w:val="FFD500" w:themeColor="accent1"/>
      </w:rPr>
    </w:lvl>
    <w:lvl w:ilvl="8">
      <w:start w:val="1"/>
      <w:numFmt w:val="bullet"/>
      <w:lvlText w:val="-"/>
      <w:lvlJc w:val="left"/>
      <w:pPr>
        <w:ind w:left="2552" w:hanging="284"/>
      </w:pPr>
      <w:rPr>
        <w:rFonts w:ascii="Arial" w:hAnsi="Arial" w:hint="default"/>
        <w:color w:val="FFD500" w:themeColor="accent1"/>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attachedTemplate r:id="rId1"/>
  <w:documentProtection w:edit="form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294"/>
    <w:rsid w:val="00002317"/>
    <w:rsid w:val="0002184B"/>
    <w:rsid w:val="000343A8"/>
    <w:rsid w:val="000443F1"/>
    <w:rsid w:val="00065813"/>
    <w:rsid w:val="00072AE7"/>
    <w:rsid w:val="00076CF3"/>
    <w:rsid w:val="000805FB"/>
    <w:rsid w:val="0009216E"/>
    <w:rsid w:val="000B5CFE"/>
    <w:rsid w:val="000D6F54"/>
    <w:rsid w:val="000F03CB"/>
    <w:rsid w:val="0013666C"/>
    <w:rsid w:val="0016332E"/>
    <w:rsid w:val="00183A4D"/>
    <w:rsid w:val="001901D3"/>
    <w:rsid w:val="00193969"/>
    <w:rsid w:val="001A4722"/>
    <w:rsid w:val="001C6213"/>
    <w:rsid w:val="001D6B84"/>
    <w:rsid w:val="001E4DE6"/>
    <w:rsid w:val="001F170A"/>
    <w:rsid w:val="00227102"/>
    <w:rsid w:val="00246EFF"/>
    <w:rsid w:val="00247A5D"/>
    <w:rsid w:val="00253C50"/>
    <w:rsid w:val="002B6FCF"/>
    <w:rsid w:val="002B7D82"/>
    <w:rsid w:val="002C02DC"/>
    <w:rsid w:val="00353880"/>
    <w:rsid w:val="00356220"/>
    <w:rsid w:val="00357940"/>
    <w:rsid w:val="00363988"/>
    <w:rsid w:val="00370794"/>
    <w:rsid w:val="003730CA"/>
    <w:rsid w:val="003738A0"/>
    <w:rsid w:val="003928C7"/>
    <w:rsid w:val="003B4294"/>
    <w:rsid w:val="003B5AB0"/>
    <w:rsid w:val="003E0F40"/>
    <w:rsid w:val="003F1D0B"/>
    <w:rsid w:val="004004BB"/>
    <w:rsid w:val="0043683C"/>
    <w:rsid w:val="00442348"/>
    <w:rsid w:val="00447B85"/>
    <w:rsid w:val="00451E5A"/>
    <w:rsid w:val="00452002"/>
    <w:rsid w:val="004817C6"/>
    <w:rsid w:val="00485AAE"/>
    <w:rsid w:val="004A0173"/>
    <w:rsid w:val="004A3868"/>
    <w:rsid w:val="004A3DC9"/>
    <w:rsid w:val="004B68AF"/>
    <w:rsid w:val="004C45AA"/>
    <w:rsid w:val="004F4BE4"/>
    <w:rsid w:val="004F5A5D"/>
    <w:rsid w:val="004F6E16"/>
    <w:rsid w:val="005027E3"/>
    <w:rsid w:val="005029A8"/>
    <w:rsid w:val="0052193B"/>
    <w:rsid w:val="00521EFD"/>
    <w:rsid w:val="00545198"/>
    <w:rsid w:val="005477C7"/>
    <w:rsid w:val="00547B8B"/>
    <w:rsid w:val="0056233D"/>
    <w:rsid w:val="005761E3"/>
    <w:rsid w:val="005B5F3F"/>
    <w:rsid w:val="005C16C8"/>
    <w:rsid w:val="005F1FA2"/>
    <w:rsid w:val="005F5017"/>
    <w:rsid w:val="00601302"/>
    <w:rsid w:val="00695EE1"/>
    <w:rsid w:val="0069661C"/>
    <w:rsid w:val="006A101E"/>
    <w:rsid w:val="006A678A"/>
    <w:rsid w:val="006E413F"/>
    <w:rsid w:val="006E5800"/>
    <w:rsid w:val="006F56FC"/>
    <w:rsid w:val="006F62F6"/>
    <w:rsid w:val="007131E4"/>
    <w:rsid w:val="00723463"/>
    <w:rsid w:val="00742339"/>
    <w:rsid w:val="007449ED"/>
    <w:rsid w:val="00793411"/>
    <w:rsid w:val="0079783F"/>
    <w:rsid w:val="007B2A1D"/>
    <w:rsid w:val="007C3FF2"/>
    <w:rsid w:val="00806142"/>
    <w:rsid w:val="008662DB"/>
    <w:rsid w:val="008933EB"/>
    <w:rsid w:val="008B6BFE"/>
    <w:rsid w:val="009028FF"/>
    <w:rsid w:val="009057BD"/>
    <w:rsid w:val="00910DE0"/>
    <w:rsid w:val="0092180B"/>
    <w:rsid w:val="0093621F"/>
    <w:rsid w:val="00940CC0"/>
    <w:rsid w:val="00947C5E"/>
    <w:rsid w:val="0096716A"/>
    <w:rsid w:val="009747E3"/>
    <w:rsid w:val="00974BF5"/>
    <w:rsid w:val="009F55D9"/>
    <w:rsid w:val="00A1213C"/>
    <w:rsid w:val="00A60C23"/>
    <w:rsid w:val="00A7548A"/>
    <w:rsid w:val="00A75A97"/>
    <w:rsid w:val="00A852ED"/>
    <w:rsid w:val="00A8614E"/>
    <w:rsid w:val="00A8748D"/>
    <w:rsid w:val="00AA5726"/>
    <w:rsid w:val="00AE5DE2"/>
    <w:rsid w:val="00AF1C59"/>
    <w:rsid w:val="00B05F19"/>
    <w:rsid w:val="00B21676"/>
    <w:rsid w:val="00B54C16"/>
    <w:rsid w:val="00B75628"/>
    <w:rsid w:val="00B872E1"/>
    <w:rsid w:val="00BB7761"/>
    <w:rsid w:val="00BC0D13"/>
    <w:rsid w:val="00BC17CA"/>
    <w:rsid w:val="00BD61E0"/>
    <w:rsid w:val="00BE5297"/>
    <w:rsid w:val="00BE5EA9"/>
    <w:rsid w:val="00BF30A8"/>
    <w:rsid w:val="00C24D16"/>
    <w:rsid w:val="00C3051D"/>
    <w:rsid w:val="00C30A74"/>
    <w:rsid w:val="00C364DF"/>
    <w:rsid w:val="00C53C1A"/>
    <w:rsid w:val="00C63324"/>
    <w:rsid w:val="00C64004"/>
    <w:rsid w:val="00C72689"/>
    <w:rsid w:val="00CB1004"/>
    <w:rsid w:val="00CB1E69"/>
    <w:rsid w:val="00CB3FDA"/>
    <w:rsid w:val="00CE6C41"/>
    <w:rsid w:val="00CF120B"/>
    <w:rsid w:val="00D25BA9"/>
    <w:rsid w:val="00D329E3"/>
    <w:rsid w:val="00D376D4"/>
    <w:rsid w:val="00D528F6"/>
    <w:rsid w:val="00D636B5"/>
    <w:rsid w:val="00D646B0"/>
    <w:rsid w:val="00D77F62"/>
    <w:rsid w:val="00D8135E"/>
    <w:rsid w:val="00DA4D28"/>
    <w:rsid w:val="00DC2265"/>
    <w:rsid w:val="00DF2E7E"/>
    <w:rsid w:val="00DF315E"/>
    <w:rsid w:val="00E168F5"/>
    <w:rsid w:val="00E235EE"/>
    <w:rsid w:val="00E50395"/>
    <w:rsid w:val="00E5049C"/>
    <w:rsid w:val="00E706B4"/>
    <w:rsid w:val="00E909E4"/>
    <w:rsid w:val="00E941A3"/>
    <w:rsid w:val="00E95AB9"/>
    <w:rsid w:val="00EB231C"/>
    <w:rsid w:val="00EB26FC"/>
    <w:rsid w:val="00ED2705"/>
    <w:rsid w:val="00EF28BB"/>
    <w:rsid w:val="00F02A40"/>
    <w:rsid w:val="00F213CB"/>
    <w:rsid w:val="00F2336C"/>
    <w:rsid w:val="00F3460B"/>
    <w:rsid w:val="00F347FA"/>
    <w:rsid w:val="00F47F43"/>
    <w:rsid w:val="00F73459"/>
    <w:rsid w:val="00F906C5"/>
    <w:rsid w:val="00FA235E"/>
    <w:rsid w:val="00FC1243"/>
    <w:rsid w:val="00FD17C2"/>
    <w:rsid w:val="00FE313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DE198B"/>
  <w15:chartTrackingRefBased/>
  <w15:docId w15:val="{9F787F0C-7E54-42CF-A5EE-7FAA20873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E3"/>
  </w:style>
  <w:style w:type="paragraph" w:styleId="Heading1">
    <w:name w:val="heading 1"/>
    <w:basedOn w:val="Normal"/>
    <w:next w:val="Normal"/>
    <w:link w:val="Heading1Char"/>
    <w:uiPriority w:val="9"/>
    <w:qFormat/>
    <w:rsid w:val="005027E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027E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027E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5027E3"/>
    <w:pPr>
      <w:keepNext/>
      <w:keepLines/>
      <w:spacing w:before="40" w:after="0"/>
      <w:outlineLvl w:val="3"/>
    </w:pPr>
    <w:rPr>
      <w:i/>
      <w:iCs/>
    </w:rPr>
  </w:style>
  <w:style w:type="paragraph" w:styleId="Heading5">
    <w:name w:val="heading 5"/>
    <w:basedOn w:val="Normal"/>
    <w:next w:val="Normal"/>
    <w:link w:val="Heading5Char"/>
    <w:uiPriority w:val="9"/>
    <w:unhideWhenUsed/>
    <w:qFormat/>
    <w:rsid w:val="005027E3"/>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027E3"/>
    <w:pPr>
      <w:keepNext/>
      <w:keepLines/>
      <w:spacing w:before="40" w:after="0"/>
      <w:outlineLvl w:val="5"/>
    </w:pPr>
  </w:style>
  <w:style w:type="paragraph" w:styleId="Heading7">
    <w:name w:val="heading 7"/>
    <w:basedOn w:val="Normal"/>
    <w:next w:val="Normal"/>
    <w:link w:val="Heading7Char"/>
    <w:uiPriority w:val="9"/>
    <w:semiHidden/>
    <w:unhideWhenUsed/>
    <w:qFormat/>
    <w:rsid w:val="005027E3"/>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5027E3"/>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unhideWhenUsed/>
    <w:qFormat/>
    <w:rsid w:val="005027E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800"/>
    <w:pPr>
      <w:tabs>
        <w:tab w:val="center" w:pos="4536"/>
        <w:tab w:val="right" w:pos="9072"/>
      </w:tabs>
    </w:pPr>
  </w:style>
  <w:style w:type="character" w:customStyle="1" w:styleId="HeaderChar">
    <w:name w:val="Header Char"/>
    <w:basedOn w:val="DefaultParagraphFont"/>
    <w:link w:val="Header"/>
    <w:uiPriority w:val="99"/>
    <w:rsid w:val="006E5800"/>
  </w:style>
  <w:style w:type="paragraph" w:styleId="Footer">
    <w:name w:val="footer"/>
    <w:basedOn w:val="Normal"/>
    <w:link w:val="FooterChar"/>
    <w:uiPriority w:val="99"/>
    <w:unhideWhenUsed/>
    <w:rsid w:val="006E5800"/>
    <w:pPr>
      <w:tabs>
        <w:tab w:val="center" w:pos="4536"/>
        <w:tab w:val="right" w:pos="9072"/>
      </w:tabs>
    </w:pPr>
  </w:style>
  <w:style w:type="character" w:customStyle="1" w:styleId="FooterChar">
    <w:name w:val="Footer Char"/>
    <w:basedOn w:val="DefaultParagraphFont"/>
    <w:link w:val="Footer"/>
    <w:uiPriority w:val="99"/>
    <w:rsid w:val="006E5800"/>
  </w:style>
  <w:style w:type="character" w:styleId="PlaceholderText">
    <w:name w:val="Placeholder Text"/>
    <w:basedOn w:val="DefaultParagraphFont"/>
    <w:uiPriority w:val="99"/>
    <w:semiHidden/>
    <w:rsid w:val="00601302"/>
    <w:rPr>
      <w:color w:val="808080"/>
    </w:rPr>
  </w:style>
  <w:style w:type="paragraph" w:customStyle="1" w:styleId="Befrderungsvermerk">
    <w:name w:val="Beförderungsvermerk"/>
    <w:basedOn w:val="Empfnger"/>
    <w:uiPriority w:val="29"/>
    <w:semiHidden/>
    <w:rsid w:val="00F213CB"/>
    <w:pPr>
      <w:framePr w:wrap="around"/>
      <w:spacing w:after="120"/>
    </w:pPr>
    <w:rPr>
      <w:caps/>
    </w:rPr>
  </w:style>
  <w:style w:type="paragraph" w:customStyle="1" w:styleId="Empfnger">
    <w:name w:val="Empfänger"/>
    <w:basedOn w:val="Normal"/>
    <w:link w:val="EmpfngerZchn"/>
    <w:uiPriority w:val="9"/>
    <w:semiHidden/>
    <w:rsid w:val="008933EB"/>
    <w:pPr>
      <w:framePr w:w="4536" w:h="1985" w:hRule="exact" w:hSpace="142" w:wrap="around" w:vAnchor="page" w:hAnchor="page" w:x="1418" w:y="3119"/>
      <w:spacing w:after="0" w:line="216" w:lineRule="auto"/>
    </w:pPr>
  </w:style>
  <w:style w:type="paragraph" w:customStyle="1" w:styleId="Betreff">
    <w:name w:val="Betreff"/>
    <w:basedOn w:val="Normal"/>
    <w:next w:val="Normal"/>
    <w:uiPriority w:val="11"/>
    <w:rsid w:val="000B5CFE"/>
    <w:pPr>
      <w:spacing w:before="560" w:after="560"/>
    </w:pPr>
    <w:rPr>
      <w:b/>
      <w:bCs/>
    </w:rPr>
  </w:style>
  <w:style w:type="paragraph" w:styleId="Salutation">
    <w:name w:val="Salutation"/>
    <w:basedOn w:val="Normal"/>
    <w:next w:val="Normal"/>
    <w:link w:val="SalutationChar"/>
    <w:uiPriority w:val="12"/>
    <w:rsid w:val="00E706B4"/>
    <w:pPr>
      <w:spacing w:after="240"/>
    </w:pPr>
  </w:style>
  <w:style w:type="character" w:customStyle="1" w:styleId="SalutationChar">
    <w:name w:val="Salutation Char"/>
    <w:basedOn w:val="DefaultParagraphFont"/>
    <w:link w:val="Salutation"/>
    <w:uiPriority w:val="12"/>
    <w:rsid w:val="00E941A3"/>
  </w:style>
  <w:style w:type="paragraph" w:styleId="Date">
    <w:name w:val="Date"/>
    <w:basedOn w:val="Normal"/>
    <w:next w:val="Normal"/>
    <w:link w:val="DateChar"/>
    <w:uiPriority w:val="10"/>
    <w:unhideWhenUsed/>
    <w:rsid w:val="009F55D9"/>
    <w:pPr>
      <w:spacing w:after="360"/>
      <w:jc w:val="right"/>
    </w:pPr>
  </w:style>
  <w:style w:type="character" w:customStyle="1" w:styleId="DateChar">
    <w:name w:val="Date Char"/>
    <w:basedOn w:val="DefaultParagraphFont"/>
    <w:link w:val="Date"/>
    <w:uiPriority w:val="10"/>
    <w:rsid w:val="00E941A3"/>
  </w:style>
  <w:style w:type="paragraph" w:styleId="Closing">
    <w:name w:val="Closing"/>
    <w:basedOn w:val="Normal"/>
    <w:link w:val="ClosingChar"/>
    <w:uiPriority w:val="99"/>
    <w:unhideWhenUsed/>
    <w:rsid w:val="007131E4"/>
    <w:pPr>
      <w:spacing w:after="0"/>
      <w:ind w:left="4252"/>
    </w:pPr>
  </w:style>
  <w:style w:type="character" w:customStyle="1" w:styleId="ClosingChar">
    <w:name w:val="Closing Char"/>
    <w:basedOn w:val="DefaultParagraphFont"/>
    <w:link w:val="Closing"/>
    <w:uiPriority w:val="99"/>
    <w:rsid w:val="007131E4"/>
  </w:style>
  <w:style w:type="paragraph" w:styleId="NoSpacing">
    <w:name w:val="No Spacing"/>
    <w:uiPriority w:val="1"/>
    <w:qFormat/>
    <w:rsid w:val="005027E3"/>
    <w:pPr>
      <w:spacing w:after="0" w:line="240" w:lineRule="auto"/>
    </w:pPr>
  </w:style>
  <w:style w:type="character" w:styleId="Hyperlink">
    <w:name w:val="Hyperlink"/>
    <w:basedOn w:val="DefaultParagraphFont"/>
    <w:uiPriority w:val="17"/>
    <w:unhideWhenUsed/>
    <w:rsid w:val="001E4DE6"/>
    <w:rPr>
      <w:i/>
      <w:color w:val="000000" w:themeColor="hyperlink"/>
      <w:u w:val="single" w:color="FFD500" w:themeColor="accent1"/>
    </w:rPr>
  </w:style>
  <w:style w:type="character" w:styleId="UnresolvedMention">
    <w:name w:val="Unresolved Mention"/>
    <w:basedOn w:val="DefaultParagraphFont"/>
    <w:uiPriority w:val="99"/>
    <w:semiHidden/>
    <w:unhideWhenUsed/>
    <w:rsid w:val="004B68AF"/>
    <w:rPr>
      <w:color w:val="605E5C"/>
      <w:shd w:val="clear" w:color="auto" w:fill="E1DFDD"/>
    </w:rPr>
  </w:style>
  <w:style w:type="paragraph" w:customStyle="1" w:styleId="FuzeileUNI-Graz">
    <w:name w:val="Fußzeile_UNI-Graz"/>
    <w:basedOn w:val="Footer"/>
    <w:link w:val="FuzeileUNI-GrazZchn"/>
    <w:uiPriority w:val="24"/>
    <w:rsid w:val="00FE3130"/>
    <w:pPr>
      <w:tabs>
        <w:tab w:val="clear" w:pos="4536"/>
      </w:tabs>
      <w:spacing w:after="60" w:line="200" w:lineRule="exact"/>
      <w:contextualSpacing/>
      <w:jc w:val="right"/>
    </w:pPr>
    <w:rPr>
      <w:b/>
      <w:sz w:val="16"/>
      <w:szCs w:val="14"/>
    </w:rPr>
  </w:style>
  <w:style w:type="paragraph" w:customStyle="1" w:styleId="FuzeileUNI-Adresse">
    <w:name w:val="Fußzeile_UNI-Adresse"/>
    <w:basedOn w:val="Footer"/>
    <w:link w:val="FuzeileUNI-AdresseZchn"/>
    <w:uiPriority w:val="24"/>
    <w:rsid w:val="00FE3130"/>
    <w:pPr>
      <w:tabs>
        <w:tab w:val="clear" w:pos="4536"/>
      </w:tabs>
      <w:spacing w:after="0" w:line="200" w:lineRule="exact"/>
      <w:jc w:val="right"/>
    </w:pPr>
    <w:rPr>
      <w:sz w:val="16"/>
      <w:szCs w:val="16"/>
    </w:rPr>
  </w:style>
  <w:style w:type="character" w:customStyle="1" w:styleId="FuzeileUNI-GrazZchn">
    <w:name w:val="Fußzeile_UNI-Graz Zchn"/>
    <w:basedOn w:val="FooterChar"/>
    <w:link w:val="FuzeileUNI-Graz"/>
    <w:uiPriority w:val="24"/>
    <w:rsid w:val="00B05F19"/>
    <w:rPr>
      <w:b/>
      <w:sz w:val="16"/>
      <w:szCs w:val="14"/>
    </w:rPr>
  </w:style>
  <w:style w:type="character" w:customStyle="1" w:styleId="FuzeileUNI-AdresseZchn">
    <w:name w:val="Fußzeile_UNI-Adresse Zchn"/>
    <w:basedOn w:val="FooterChar"/>
    <w:link w:val="FuzeileUNI-Adresse"/>
    <w:uiPriority w:val="24"/>
    <w:rsid w:val="00B05F19"/>
    <w:rPr>
      <w:sz w:val="16"/>
      <w:szCs w:val="16"/>
    </w:rPr>
  </w:style>
  <w:style w:type="character" w:customStyle="1" w:styleId="Heading1Char">
    <w:name w:val="Heading 1 Char"/>
    <w:basedOn w:val="DefaultParagraphFont"/>
    <w:link w:val="Heading1"/>
    <w:uiPriority w:val="9"/>
    <w:rsid w:val="005027E3"/>
    <w:rPr>
      <w:rFonts w:asciiTheme="majorHAnsi" w:eastAsiaTheme="majorEastAsia" w:hAnsiTheme="majorHAnsi" w:cstheme="majorBidi"/>
      <w:color w:val="262626" w:themeColor="text1" w:themeTint="D9"/>
      <w:sz w:val="32"/>
      <w:szCs w:val="32"/>
    </w:rPr>
  </w:style>
  <w:style w:type="paragraph" w:styleId="TOCHeading">
    <w:name w:val="TOC Heading"/>
    <w:basedOn w:val="Heading1"/>
    <w:next w:val="Normal"/>
    <w:uiPriority w:val="39"/>
    <w:semiHidden/>
    <w:unhideWhenUsed/>
    <w:qFormat/>
    <w:rsid w:val="005027E3"/>
    <w:pPr>
      <w:outlineLvl w:val="9"/>
    </w:pPr>
  </w:style>
  <w:style w:type="character" w:customStyle="1" w:styleId="Heading2Char">
    <w:name w:val="Heading 2 Char"/>
    <w:basedOn w:val="DefaultParagraphFont"/>
    <w:link w:val="Heading2"/>
    <w:uiPriority w:val="9"/>
    <w:semiHidden/>
    <w:rsid w:val="005027E3"/>
    <w:rPr>
      <w:rFonts w:asciiTheme="majorHAnsi" w:eastAsiaTheme="majorEastAsia" w:hAnsiTheme="majorHAnsi" w:cstheme="majorBidi"/>
      <w:color w:val="262626" w:themeColor="text1" w:themeTint="D9"/>
      <w:sz w:val="28"/>
      <w:szCs w:val="28"/>
    </w:rPr>
  </w:style>
  <w:style w:type="character" w:customStyle="1" w:styleId="Heading4Char">
    <w:name w:val="Heading 4 Char"/>
    <w:basedOn w:val="DefaultParagraphFont"/>
    <w:link w:val="Heading4"/>
    <w:uiPriority w:val="9"/>
    <w:rsid w:val="005027E3"/>
    <w:rPr>
      <w:i/>
      <w:iCs/>
    </w:rPr>
  </w:style>
  <w:style w:type="character" w:customStyle="1" w:styleId="Heading5Char">
    <w:name w:val="Heading 5 Char"/>
    <w:basedOn w:val="DefaultParagraphFont"/>
    <w:link w:val="Heading5"/>
    <w:uiPriority w:val="9"/>
    <w:rsid w:val="005027E3"/>
    <w:rPr>
      <w:color w:val="404040" w:themeColor="text1" w:themeTint="BF"/>
    </w:rPr>
  </w:style>
  <w:style w:type="paragraph" w:styleId="TOC1">
    <w:name w:val="toc 1"/>
    <w:basedOn w:val="Normal"/>
    <w:next w:val="Normal"/>
    <w:autoRedefine/>
    <w:uiPriority w:val="39"/>
    <w:semiHidden/>
    <w:unhideWhenUsed/>
    <w:rsid w:val="009F55D9"/>
    <w:pPr>
      <w:spacing w:after="100"/>
    </w:pPr>
    <w:rPr>
      <w:b/>
    </w:rPr>
  </w:style>
  <w:style w:type="paragraph" w:styleId="ListParagraph">
    <w:name w:val="List Paragraph"/>
    <w:basedOn w:val="Normal"/>
    <w:uiPriority w:val="34"/>
    <w:qFormat/>
    <w:rsid w:val="009747E3"/>
    <w:pPr>
      <w:ind w:left="720"/>
      <w:contextualSpacing/>
    </w:pPr>
  </w:style>
  <w:style w:type="paragraph" w:customStyle="1" w:styleId="Beilage">
    <w:name w:val="Beilage"/>
    <w:basedOn w:val="NoSpacing"/>
    <w:uiPriority w:val="14"/>
    <w:rsid w:val="00247A5D"/>
    <w:pPr>
      <w:tabs>
        <w:tab w:val="left" w:pos="4536"/>
      </w:tabs>
      <w:spacing w:before="480"/>
      <w:contextualSpacing/>
    </w:pPr>
    <w:rPr>
      <w:i/>
      <w:iCs/>
      <w:sz w:val="18"/>
      <w:szCs w:val="18"/>
    </w:rPr>
  </w:style>
  <w:style w:type="character" w:customStyle="1" w:styleId="Heading6Char">
    <w:name w:val="Heading 6 Char"/>
    <w:basedOn w:val="DefaultParagraphFont"/>
    <w:link w:val="Heading6"/>
    <w:uiPriority w:val="9"/>
    <w:semiHidden/>
    <w:rsid w:val="005027E3"/>
  </w:style>
  <w:style w:type="character" w:customStyle="1" w:styleId="Heading7Char">
    <w:name w:val="Heading 7 Char"/>
    <w:basedOn w:val="DefaultParagraphFont"/>
    <w:link w:val="Heading7"/>
    <w:uiPriority w:val="9"/>
    <w:semiHidden/>
    <w:rsid w:val="005027E3"/>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5027E3"/>
    <w:rPr>
      <w:color w:val="262626" w:themeColor="text1" w:themeTint="D9"/>
      <w:sz w:val="21"/>
      <w:szCs w:val="21"/>
    </w:rPr>
  </w:style>
  <w:style w:type="character" w:customStyle="1" w:styleId="Heading9Char">
    <w:name w:val="Heading 9 Char"/>
    <w:basedOn w:val="DefaultParagraphFont"/>
    <w:link w:val="Heading9"/>
    <w:uiPriority w:val="9"/>
    <w:rsid w:val="005027E3"/>
    <w:rPr>
      <w:rFonts w:asciiTheme="majorHAnsi" w:eastAsiaTheme="majorEastAsia" w:hAnsiTheme="majorHAnsi" w:cstheme="majorBidi"/>
      <w:i/>
      <w:iCs/>
      <w:color w:val="262626" w:themeColor="text1" w:themeTint="D9"/>
      <w:sz w:val="21"/>
      <w:szCs w:val="21"/>
    </w:rPr>
  </w:style>
  <w:style w:type="character" w:styleId="Emphasis">
    <w:name w:val="Emphasis"/>
    <w:basedOn w:val="DefaultParagraphFont"/>
    <w:uiPriority w:val="20"/>
    <w:qFormat/>
    <w:rsid w:val="005027E3"/>
    <w:rPr>
      <w:i/>
      <w:iCs/>
      <w:color w:val="auto"/>
    </w:rPr>
  </w:style>
  <w:style w:type="character" w:styleId="SubtleEmphasis">
    <w:name w:val="Subtle Emphasis"/>
    <w:basedOn w:val="DefaultParagraphFont"/>
    <w:uiPriority w:val="19"/>
    <w:qFormat/>
    <w:rsid w:val="005027E3"/>
    <w:rPr>
      <w:i/>
      <w:iCs/>
      <w:color w:val="404040" w:themeColor="text1" w:themeTint="BF"/>
    </w:rPr>
  </w:style>
  <w:style w:type="character" w:styleId="IntenseEmphasis">
    <w:name w:val="Intense Emphasis"/>
    <w:basedOn w:val="DefaultParagraphFont"/>
    <w:uiPriority w:val="21"/>
    <w:qFormat/>
    <w:rsid w:val="005027E3"/>
    <w:rPr>
      <w:b/>
      <w:bCs/>
      <w:i/>
      <w:iCs/>
      <w:color w:val="auto"/>
    </w:rPr>
  </w:style>
  <w:style w:type="character" w:styleId="Strong">
    <w:name w:val="Strong"/>
    <w:basedOn w:val="DefaultParagraphFont"/>
    <w:uiPriority w:val="22"/>
    <w:qFormat/>
    <w:rsid w:val="005027E3"/>
    <w:rPr>
      <w:b/>
      <w:bCs/>
      <w:color w:val="auto"/>
    </w:rPr>
  </w:style>
  <w:style w:type="character" w:customStyle="1" w:styleId="Fettgelb">
    <w:name w:val="Fett gelb"/>
    <w:basedOn w:val="DefaultParagraphFont"/>
    <w:uiPriority w:val="7"/>
    <w:rsid w:val="00EB26FC"/>
    <w:rPr>
      <w:b/>
      <w:bCs/>
      <w:color w:val="FFD500" w:themeColor="accent1"/>
    </w:rPr>
  </w:style>
  <w:style w:type="paragraph" w:customStyle="1" w:styleId="Unterzeichner">
    <w:name w:val="Unterzeichner"/>
    <w:basedOn w:val="NoSpacing"/>
    <w:uiPriority w:val="13"/>
    <w:rsid w:val="00BE5EA9"/>
    <w:pPr>
      <w:tabs>
        <w:tab w:val="left" w:pos="4536"/>
      </w:tabs>
    </w:pPr>
  </w:style>
  <w:style w:type="character" w:styleId="SubtleReference">
    <w:name w:val="Subtle Reference"/>
    <w:basedOn w:val="DefaultParagraphFont"/>
    <w:uiPriority w:val="31"/>
    <w:qFormat/>
    <w:rsid w:val="005027E3"/>
    <w:rPr>
      <w:smallCaps/>
      <w:color w:val="404040" w:themeColor="text1" w:themeTint="BF"/>
    </w:rPr>
  </w:style>
  <w:style w:type="character" w:styleId="IntenseReference">
    <w:name w:val="Intense Reference"/>
    <w:basedOn w:val="DefaultParagraphFont"/>
    <w:uiPriority w:val="32"/>
    <w:qFormat/>
    <w:rsid w:val="005027E3"/>
    <w:rPr>
      <w:b/>
      <w:bCs/>
      <w:smallCaps/>
      <w:color w:val="404040" w:themeColor="text1" w:themeTint="BF"/>
      <w:spacing w:val="5"/>
    </w:rPr>
  </w:style>
  <w:style w:type="paragraph" w:customStyle="1" w:styleId="FuzeileUNI-SeitenNr">
    <w:name w:val="Fußzeile_UNI-SeitenNr"/>
    <w:basedOn w:val="FuzeileUNI-Adresse"/>
    <w:uiPriority w:val="24"/>
    <w:unhideWhenUsed/>
    <w:rsid w:val="00BC0D13"/>
    <w:pPr>
      <w:jc w:val="left"/>
    </w:pPr>
  </w:style>
  <w:style w:type="character" w:customStyle="1" w:styleId="EmpfngerZchn">
    <w:name w:val="Empfänger Zchn"/>
    <w:basedOn w:val="DefaultParagraphFont"/>
    <w:link w:val="Empfnger"/>
    <w:uiPriority w:val="9"/>
    <w:semiHidden/>
    <w:rsid w:val="003738A0"/>
  </w:style>
  <w:style w:type="table" w:styleId="TableGrid">
    <w:name w:val="Table Grid"/>
    <w:basedOn w:val="TableNormal"/>
    <w:uiPriority w:val="39"/>
    <w:rsid w:val="00183A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027E3"/>
    <w:rPr>
      <w:rFonts w:asciiTheme="majorHAnsi" w:eastAsiaTheme="majorEastAsia" w:hAnsiTheme="majorHAnsi" w:cstheme="majorBidi"/>
      <w:color w:val="0D0D0D" w:themeColor="text1" w:themeTint="F2"/>
      <w:sz w:val="24"/>
      <w:szCs w:val="24"/>
    </w:rPr>
  </w:style>
  <w:style w:type="paragraph" w:styleId="Caption">
    <w:name w:val="caption"/>
    <w:basedOn w:val="Normal"/>
    <w:next w:val="Normal"/>
    <w:uiPriority w:val="35"/>
    <w:semiHidden/>
    <w:unhideWhenUsed/>
    <w:qFormat/>
    <w:rsid w:val="005027E3"/>
    <w:pPr>
      <w:spacing w:after="200" w:line="240" w:lineRule="auto"/>
    </w:pPr>
    <w:rPr>
      <w:i/>
      <w:iCs/>
      <w:color w:val="C6C6C6" w:themeColor="text2"/>
      <w:sz w:val="18"/>
      <w:szCs w:val="18"/>
    </w:rPr>
  </w:style>
  <w:style w:type="paragraph" w:styleId="Title">
    <w:name w:val="Title"/>
    <w:basedOn w:val="Normal"/>
    <w:next w:val="Normal"/>
    <w:link w:val="TitleChar"/>
    <w:uiPriority w:val="10"/>
    <w:qFormat/>
    <w:rsid w:val="005027E3"/>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027E3"/>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027E3"/>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027E3"/>
    <w:rPr>
      <w:color w:val="5A5A5A" w:themeColor="text1" w:themeTint="A5"/>
      <w:spacing w:val="15"/>
    </w:rPr>
  </w:style>
  <w:style w:type="paragraph" w:styleId="Quote">
    <w:name w:val="Quote"/>
    <w:basedOn w:val="Normal"/>
    <w:next w:val="Normal"/>
    <w:link w:val="QuoteChar"/>
    <w:uiPriority w:val="29"/>
    <w:qFormat/>
    <w:rsid w:val="005027E3"/>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027E3"/>
    <w:rPr>
      <w:i/>
      <w:iCs/>
      <w:color w:val="404040" w:themeColor="text1" w:themeTint="BF"/>
    </w:rPr>
  </w:style>
  <w:style w:type="paragraph" w:styleId="IntenseQuote">
    <w:name w:val="Intense Quote"/>
    <w:basedOn w:val="Normal"/>
    <w:next w:val="Normal"/>
    <w:link w:val="IntenseQuoteChar"/>
    <w:uiPriority w:val="30"/>
    <w:qFormat/>
    <w:rsid w:val="005027E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027E3"/>
    <w:rPr>
      <w:i/>
      <w:iCs/>
      <w:color w:val="404040" w:themeColor="text1" w:themeTint="BF"/>
    </w:rPr>
  </w:style>
  <w:style w:type="character" w:styleId="BookTitle">
    <w:name w:val="Book Title"/>
    <w:basedOn w:val="DefaultParagraphFont"/>
    <w:uiPriority w:val="33"/>
    <w:qFormat/>
    <w:rsid w:val="005027E3"/>
    <w:rPr>
      <w:b/>
      <w:bCs/>
      <w:i/>
      <w:iCs/>
      <w:spacing w:val="5"/>
    </w:rPr>
  </w:style>
  <w:style w:type="paragraph" w:styleId="NormalWeb">
    <w:name w:val="Normal (Web)"/>
    <w:basedOn w:val="Normal"/>
    <w:uiPriority w:val="99"/>
    <w:semiHidden/>
    <w:unhideWhenUsed/>
    <w:rsid w:val="003B429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7366">
      <w:bodyDiv w:val="1"/>
      <w:marLeft w:val="0"/>
      <w:marRight w:val="0"/>
      <w:marTop w:val="0"/>
      <w:marBottom w:val="0"/>
      <w:divBdr>
        <w:top w:val="none" w:sz="0" w:space="0" w:color="auto"/>
        <w:left w:val="none" w:sz="0" w:space="0" w:color="auto"/>
        <w:bottom w:val="none" w:sz="0" w:space="0" w:color="auto"/>
        <w:right w:val="none" w:sz="0" w:space="0" w:color="auto"/>
      </w:divBdr>
      <w:divsChild>
        <w:div w:id="1730882175">
          <w:marLeft w:val="0"/>
          <w:marRight w:val="0"/>
          <w:marTop w:val="0"/>
          <w:marBottom w:val="0"/>
          <w:divBdr>
            <w:top w:val="none" w:sz="0" w:space="0" w:color="auto"/>
            <w:left w:val="none" w:sz="0" w:space="0" w:color="auto"/>
            <w:bottom w:val="none" w:sz="0" w:space="0" w:color="auto"/>
            <w:right w:val="none" w:sz="0" w:space="0" w:color="auto"/>
          </w:divBdr>
          <w:divsChild>
            <w:div w:id="83576753">
              <w:marLeft w:val="0"/>
              <w:marRight w:val="0"/>
              <w:marTop w:val="0"/>
              <w:marBottom w:val="0"/>
              <w:divBdr>
                <w:top w:val="none" w:sz="0" w:space="0" w:color="auto"/>
                <w:left w:val="none" w:sz="0" w:space="0" w:color="auto"/>
                <w:bottom w:val="none" w:sz="0" w:space="0" w:color="auto"/>
                <w:right w:val="none" w:sz="0" w:space="0" w:color="auto"/>
              </w:divBdr>
              <w:divsChild>
                <w:div w:id="1637182708">
                  <w:marLeft w:val="0"/>
                  <w:marRight w:val="0"/>
                  <w:marTop w:val="0"/>
                  <w:marBottom w:val="0"/>
                  <w:divBdr>
                    <w:top w:val="none" w:sz="0" w:space="0" w:color="auto"/>
                    <w:left w:val="none" w:sz="0" w:space="0" w:color="auto"/>
                    <w:bottom w:val="none" w:sz="0" w:space="0" w:color="auto"/>
                    <w:right w:val="none" w:sz="0" w:space="0" w:color="auto"/>
                  </w:divBdr>
                  <w:divsChild>
                    <w:div w:id="436097092">
                      <w:marLeft w:val="0"/>
                      <w:marRight w:val="0"/>
                      <w:marTop w:val="0"/>
                      <w:marBottom w:val="0"/>
                      <w:divBdr>
                        <w:top w:val="none" w:sz="0" w:space="0" w:color="auto"/>
                        <w:left w:val="none" w:sz="0" w:space="0" w:color="auto"/>
                        <w:bottom w:val="none" w:sz="0" w:space="0" w:color="auto"/>
                        <w:right w:val="none" w:sz="0" w:space="0" w:color="auto"/>
                      </w:divBdr>
                      <w:divsChild>
                        <w:div w:id="1963263007">
                          <w:marLeft w:val="0"/>
                          <w:marRight w:val="0"/>
                          <w:marTop w:val="0"/>
                          <w:marBottom w:val="0"/>
                          <w:divBdr>
                            <w:top w:val="none" w:sz="0" w:space="0" w:color="auto"/>
                            <w:left w:val="none" w:sz="0" w:space="0" w:color="auto"/>
                            <w:bottom w:val="none" w:sz="0" w:space="0" w:color="auto"/>
                            <w:right w:val="none" w:sz="0" w:space="0" w:color="auto"/>
                          </w:divBdr>
                          <w:divsChild>
                            <w:div w:id="3611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643097">
          <w:marLeft w:val="0"/>
          <w:marRight w:val="0"/>
          <w:marTop w:val="0"/>
          <w:marBottom w:val="0"/>
          <w:divBdr>
            <w:top w:val="none" w:sz="0" w:space="0" w:color="auto"/>
            <w:left w:val="none" w:sz="0" w:space="0" w:color="auto"/>
            <w:bottom w:val="none" w:sz="0" w:space="0" w:color="auto"/>
            <w:right w:val="none" w:sz="0" w:space="0" w:color="auto"/>
          </w:divBdr>
          <w:divsChild>
            <w:div w:id="740517434">
              <w:marLeft w:val="0"/>
              <w:marRight w:val="0"/>
              <w:marTop w:val="0"/>
              <w:marBottom w:val="0"/>
              <w:divBdr>
                <w:top w:val="none" w:sz="0" w:space="0" w:color="auto"/>
                <w:left w:val="none" w:sz="0" w:space="0" w:color="auto"/>
                <w:bottom w:val="none" w:sz="0" w:space="0" w:color="auto"/>
                <w:right w:val="none" w:sz="0" w:space="0" w:color="auto"/>
              </w:divBdr>
              <w:divsChild>
                <w:div w:id="244457882">
                  <w:marLeft w:val="0"/>
                  <w:marRight w:val="0"/>
                  <w:marTop w:val="0"/>
                  <w:marBottom w:val="0"/>
                  <w:divBdr>
                    <w:top w:val="none" w:sz="0" w:space="0" w:color="auto"/>
                    <w:left w:val="none" w:sz="0" w:space="0" w:color="auto"/>
                    <w:bottom w:val="none" w:sz="0" w:space="0" w:color="auto"/>
                    <w:right w:val="none" w:sz="0" w:space="0" w:color="auto"/>
                  </w:divBdr>
                  <w:divsChild>
                    <w:div w:id="1053309733">
                      <w:marLeft w:val="0"/>
                      <w:marRight w:val="0"/>
                      <w:marTop w:val="0"/>
                      <w:marBottom w:val="0"/>
                      <w:divBdr>
                        <w:top w:val="none" w:sz="0" w:space="0" w:color="auto"/>
                        <w:left w:val="none" w:sz="0" w:space="0" w:color="auto"/>
                        <w:bottom w:val="none" w:sz="0" w:space="0" w:color="auto"/>
                        <w:right w:val="none" w:sz="0" w:space="0" w:color="auto"/>
                      </w:divBdr>
                      <w:divsChild>
                        <w:div w:id="1287397109">
                          <w:marLeft w:val="0"/>
                          <w:marRight w:val="0"/>
                          <w:marTop w:val="0"/>
                          <w:marBottom w:val="0"/>
                          <w:divBdr>
                            <w:top w:val="none" w:sz="0" w:space="0" w:color="auto"/>
                            <w:left w:val="none" w:sz="0" w:space="0" w:color="auto"/>
                            <w:bottom w:val="none" w:sz="0" w:space="0" w:color="auto"/>
                            <w:right w:val="none" w:sz="0" w:space="0" w:color="auto"/>
                          </w:divBdr>
                          <w:divsChild>
                            <w:div w:id="842932018">
                              <w:marLeft w:val="0"/>
                              <w:marRight w:val="0"/>
                              <w:marTop w:val="0"/>
                              <w:marBottom w:val="0"/>
                              <w:divBdr>
                                <w:top w:val="none" w:sz="0" w:space="0" w:color="auto"/>
                                <w:left w:val="none" w:sz="0" w:space="0" w:color="auto"/>
                                <w:bottom w:val="none" w:sz="0" w:space="0" w:color="auto"/>
                                <w:right w:val="none" w:sz="0" w:space="0" w:color="auto"/>
                              </w:divBdr>
                              <w:divsChild>
                                <w:div w:id="159917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98761">
          <w:marLeft w:val="0"/>
          <w:marRight w:val="0"/>
          <w:marTop w:val="0"/>
          <w:marBottom w:val="0"/>
          <w:divBdr>
            <w:top w:val="none" w:sz="0" w:space="0" w:color="auto"/>
            <w:left w:val="none" w:sz="0" w:space="0" w:color="auto"/>
            <w:bottom w:val="none" w:sz="0" w:space="0" w:color="auto"/>
            <w:right w:val="none" w:sz="0" w:space="0" w:color="auto"/>
          </w:divBdr>
          <w:divsChild>
            <w:div w:id="724376489">
              <w:marLeft w:val="0"/>
              <w:marRight w:val="0"/>
              <w:marTop w:val="0"/>
              <w:marBottom w:val="0"/>
              <w:divBdr>
                <w:top w:val="none" w:sz="0" w:space="0" w:color="auto"/>
                <w:left w:val="none" w:sz="0" w:space="0" w:color="auto"/>
                <w:bottom w:val="none" w:sz="0" w:space="0" w:color="auto"/>
                <w:right w:val="none" w:sz="0" w:space="0" w:color="auto"/>
              </w:divBdr>
              <w:divsChild>
                <w:div w:id="525019473">
                  <w:marLeft w:val="0"/>
                  <w:marRight w:val="0"/>
                  <w:marTop w:val="0"/>
                  <w:marBottom w:val="0"/>
                  <w:divBdr>
                    <w:top w:val="none" w:sz="0" w:space="0" w:color="auto"/>
                    <w:left w:val="none" w:sz="0" w:space="0" w:color="auto"/>
                    <w:bottom w:val="none" w:sz="0" w:space="0" w:color="auto"/>
                    <w:right w:val="none" w:sz="0" w:space="0" w:color="auto"/>
                  </w:divBdr>
                  <w:divsChild>
                    <w:div w:id="1145004750">
                      <w:marLeft w:val="0"/>
                      <w:marRight w:val="0"/>
                      <w:marTop w:val="0"/>
                      <w:marBottom w:val="0"/>
                      <w:divBdr>
                        <w:top w:val="none" w:sz="0" w:space="0" w:color="auto"/>
                        <w:left w:val="none" w:sz="0" w:space="0" w:color="auto"/>
                        <w:bottom w:val="none" w:sz="0" w:space="0" w:color="auto"/>
                        <w:right w:val="none" w:sz="0" w:space="0" w:color="auto"/>
                      </w:divBdr>
                      <w:divsChild>
                        <w:div w:id="978847990">
                          <w:marLeft w:val="0"/>
                          <w:marRight w:val="0"/>
                          <w:marTop w:val="0"/>
                          <w:marBottom w:val="0"/>
                          <w:divBdr>
                            <w:top w:val="none" w:sz="0" w:space="0" w:color="auto"/>
                            <w:left w:val="none" w:sz="0" w:space="0" w:color="auto"/>
                            <w:bottom w:val="none" w:sz="0" w:space="0" w:color="auto"/>
                            <w:right w:val="none" w:sz="0" w:space="0" w:color="auto"/>
                          </w:divBdr>
                          <w:divsChild>
                            <w:div w:id="67495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380824">
      <w:bodyDiv w:val="1"/>
      <w:marLeft w:val="0"/>
      <w:marRight w:val="0"/>
      <w:marTop w:val="0"/>
      <w:marBottom w:val="0"/>
      <w:divBdr>
        <w:top w:val="none" w:sz="0" w:space="0" w:color="auto"/>
        <w:left w:val="none" w:sz="0" w:space="0" w:color="auto"/>
        <w:bottom w:val="none" w:sz="0" w:space="0" w:color="auto"/>
        <w:right w:val="none" w:sz="0" w:space="0" w:color="auto"/>
      </w:divBdr>
      <w:divsChild>
        <w:div w:id="1016805761">
          <w:marLeft w:val="0"/>
          <w:marRight w:val="0"/>
          <w:marTop w:val="0"/>
          <w:marBottom w:val="0"/>
          <w:divBdr>
            <w:top w:val="none" w:sz="0" w:space="0" w:color="auto"/>
            <w:left w:val="none" w:sz="0" w:space="0" w:color="auto"/>
            <w:bottom w:val="none" w:sz="0" w:space="0" w:color="auto"/>
            <w:right w:val="none" w:sz="0" w:space="0" w:color="auto"/>
          </w:divBdr>
          <w:divsChild>
            <w:div w:id="585891918">
              <w:marLeft w:val="0"/>
              <w:marRight w:val="0"/>
              <w:marTop w:val="0"/>
              <w:marBottom w:val="0"/>
              <w:divBdr>
                <w:top w:val="none" w:sz="0" w:space="0" w:color="auto"/>
                <w:left w:val="none" w:sz="0" w:space="0" w:color="auto"/>
                <w:bottom w:val="none" w:sz="0" w:space="0" w:color="auto"/>
                <w:right w:val="none" w:sz="0" w:space="0" w:color="auto"/>
              </w:divBdr>
              <w:divsChild>
                <w:div w:id="2090424867">
                  <w:marLeft w:val="0"/>
                  <w:marRight w:val="0"/>
                  <w:marTop w:val="0"/>
                  <w:marBottom w:val="0"/>
                  <w:divBdr>
                    <w:top w:val="none" w:sz="0" w:space="0" w:color="auto"/>
                    <w:left w:val="none" w:sz="0" w:space="0" w:color="auto"/>
                    <w:bottom w:val="none" w:sz="0" w:space="0" w:color="auto"/>
                    <w:right w:val="none" w:sz="0" w:space="0" w:color="auto"/>
                  </w:divBdr>
                  <w:divsChild>
                    <w:div w:id="125779592">
                      <w:marLeft w:val="0"/>
                      <w:marRight w:val="0"/>
                      <w:marTop w:val="0"/>
                      <w:marBottom w:val="0"/>
                      <w:divBdr>
                        <w:top w:val="none" w:sz="0" w:space="0" w:color="auto"/>
                        <w:left w:val="none" w:sz="0" w:space="0" w:color="auto"/>
                        <w:bottom w:val="none" w:sz="0" w:space="0" w:color="auto"/>
                        <w:right w:val="none" w:sz="0" w:space="0" w:color="auto"/>
                      </w:divBdr>
                      <w:divsChild>
                        <w:div w:id="992221276">
                          <w:marLeft w:val="0"/>
                          <w:marRight w:val="0"/>
                          <w:marTop w:val="0"/>
                          <w:marBottom w:val="0"/>
                          <w:divBdr>
                            <w:top w:val="none" w:sz="0" w:space="0" w:color="auto"/>
                            <w:left w:val="none" w:sz="0" w:space="0" w:color="auto"/>
                            <w:bottom w:val="none" w:sz="0" w:space="0" w:color="auto"/>
                            <w:right w:val="none" w:sz="0" w:space="0" w:color="auto"/>
                          </w:divBdr>
                          <w:divsChild>
                            <w:div w:id="919754302">
                              <w:marLeft w:val="0"/>
                              <w:marRight w:val="0"/>
                              <w:marTop w:val="0"/>
                              <w:marBottom w:val="0"/>
                              <w:divBdr>
                                <w:top w:val="none" w:sz="0" w:space="0" w:color="auto"/>
                                <w:left w:val="none" w:sz="0" w:space="0" w:color="auto"/>
                                <w:bottom w:val="none" w:sz="0" w:space="0" w:color="auto"/>
                                <w:right w:val="none" w:sz="0" w:space="0" w:color="auto"/>
                              </w:divBdr>
                              <w:divsChild>
                                <w:div w:id="1812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it015019.pers.ad.uni-graz.at\Vorlagen$\UniGraz_Brief_Vorlage_DE.dotx" TargetMode="External"/></Relationships>
</file>

<file path=word/theme/theme1.xml><?xml version="1.0" encoding="utf-8"?>
<a:theme xmlns:a="http://schemas.openxmlformats.org/drawingml/2006/main" name="Office">
  <a:themeElements>
    <a:clrScheme name="Universität Graz">
      <a:dk1>
        <a:srgbClr val="000000"/>
      </a:dk1>
      <a:lt1>
        <a:srgbClr val="FFFFFF"/>
      </a:lt1>
      <a:dk2>
        <a:srgbClr val="C6C6C6"/>
      </a:dk2>
      <a:lt2>
        <a:srgbClr val="FFFFFF"/>
      </a:lt2>
      <a:accent1>
        <a:srgbClr val="FFD500"/>
      </a:accent1>
      <a:accent2>
        <a:srgbClr val="4B88C5"/>
      </a:accent2>
      <a:accent3>
        <a:srgbClr val="DE4926"/>
      </a:accent3>
      <a:accent4>
        <a:srgbClr val="7AB751"/>
      </a:accent4>
      <a:accent5>
        <a:srgbClr val="7D75B7"/>
      </a:accent5>
      <a:accent6>
        <a:srgbClr val="F38D39"/>
      </a:accent6>
      <a:hlink>
        <a:srgbClr val="000000"/>
      </a:hlink>
      <a:folHlink>
        <a:srgbClr val="000000"/>
      </a:folHlink>
    </a:clrScheme>
    <a:fontScheme name="UNI Graz">
      <a:majorFont>
        <a:latin typeface="Nunito Sans ExtraBold"/>
        <a:ea typeface=""/>
        <a:cs typeface=""/>
      </a:majorFont>
      <a:minorFont>
        <a:latin typeface="Nunito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E5783F4-0D95-4196-82A4-488D5AD5B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UniGraz_Brief_Vorlage_DE.dotx</Template>
  <TotalTime>0</TotalTime>
  <Pages>1</Pages>
  <Words>1120</Words>
  <Characters>6389</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UNI_Brief_mit Partnerlogos</vt:lpstr>
    </vt:vector>
  </TitlesOfParts>
  <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UNI_Brief</dc:title>
  <dc:subject/>
  <dc:creator>Haselberger, Stefan (stefan.haselberger@uni-graz.at)</dc:creator>
  <cp:keywords/>
  <dc:description>Verison: 2022-01-21</dc:description>
  <cp:lastModifiedBy>Haselberger, Stefan (stefan.haselberger@uni-graz.at)</cp:lastModifiedBy>
  <cp:revision>6</cp:revision>
  <cp:lastPrinted>2026-03-11T17:00:00Z</cp:lastPrinted>
  <dcterms:created xsi:type="dcterms:W3CDTF">2026-03-11T16:48:00Z</dcterms:created>
  <dcterms:modified xsi:type="dcterms:W3CDTF">2026-03-11T17:00:00Z</dcterms:modified>
</cp:coreProperties>
</file>