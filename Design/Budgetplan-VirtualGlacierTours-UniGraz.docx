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0E1FE" w14:textId="77777777" w:rsidR="00D528F6" w:rsidRPr="00D528F6" w:rsidRDefault="00C63324" w:rsidP="00D528F6">
      <w:pPr>
        <w:pStyle w:val="Date"/>
        <w:spacing w:after="0"/>
        <w:rPr>
          <w:sz w:val="2"/>
          <w:szCs w:val="2"/>
        </w:rPr>
      </w:pPr>
      <w:r>
        <w:rPr>
          <w:noProof/>
        </w:rPr>
        <mc:AlternateContent>
          <mc:Choice Requires="wps">
            <w:drawing>
              <wp:anchor distT="0" distB="0" distL="114300" distR="114300" simplePos="0" relativeHeight="251662336" behindDoc="0" locked="0" layoutInCell="1" allowOverlap="1" wp14:anchorId="60AC8B70" wp14:editId="566E238C">
                <wp:simplePos x="0" y="0"/>
                <wp:positionH relativeFrom="page">
                  <wp:posOffset>0</wp:posOffset>
                </wp:positionH>
                <wp:positionV relativeFrom="page">
                  <wp:posOffset>7564056</wp:posOffset>
                </wp:positionV>
                <wp:extent cx="323850" cy="0"/>
                <wp:effectExtent l="0" t="0" r="0" b="0"/>
                <wp:wrapNone/>
                <wp:docPr id="5" name="Gerader Verbinder 5"/>
                <wp:cNvGraphicFramePr/>
                <a:graphic xmlns:a="http://schemas.openxmlformats.org/drawingml/2006/main">
                  <a:graphicData uri="http://schemas.microsoft.com/office/word/2010/wordprocessingShape">
                    <wps:wsp>
                      <wps:cNvCnPr/>
                      <wps:spPr>
                        <a:xfrm>
                          <a:off x="0" y="0"/>
                          <a:ext cx="323850" cy="0"/>
                        </a:xfrm>
                        <a:prstGeom prst="line">
                          <a:avLst/>
                        </a:prstGeom>
                        <a:ln w="952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85A2A9" id="Gerader Verbinder 5" o:spid="_x0000_s1026" style="position:absolute;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595.6pt" to="25.5pt,5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" strokecolor="gray [1629]">
                <v:stroke joinstyle="miter"/>
                <w10:wrap anchorx="page" anchory="page"/>
              </v:line>
            </w:pict>
          </mc:Fallback>
        </mc:AlternateContent>
      </w:r>
      <w:r>
        <w:rPr>
          <w:noProof/>
        </w:rPr>
        <mc:AlternateContent>
          <mc:Choice Requires="wps">
            <w:drawing>
              <wp:anchor distT="0" distB="0" distL="114300" distR="114300" simplePos="0" relativeHeight="251660288" behindDoc="0" locked="0" layoutInCell="1" allowOverlap="1" wp14:anchorId="5A56A639" wp14:editId="4933B5EB">
                <wp:simplePos x="0" y="0"/>
                <wp:positionH relativeFrom="page">
                  <wp:posOffset>0</wp:posOffset>
                </wp:positionH>
                <wp:positionV relativeFrom="page">
                  <wp:posOffset>3779134</wp:posOffset>
                </wp:positionV>
                <wp:extent cx="323850"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323850" cy="0"/>
                        </a:xfrm>
                        <a:prstGeom prst="line">
                          <a:avLst/>
                        </a:prstGeom>
                        <a:ln w="952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218E01" id="Gerader Verbinder 1" o:spid="_x0000_s1026" style="position:absolute;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297.55pt" to="25.5pt,2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" strokecolor="gray [1629]">
                <v:stroke joinstyle="miter"/>
                <w10:wrap anchorx="page" anchory="page"/>
              </v:line>
            </w:pict>
          </mc:Fallback>
        </mc:AlternateContent>
      </w:r>
    </w:p>
    <w:p w14:paraId="0EEAC11E" w14:textId="77777777" w:rsidR="00D528F6" w:rsidRPr="00D528F6" w:rsidRDefault="00D528F6" w:rsidP="00D528F6">
      <w:pPr>
        <w:pStyle w:val="Betreff"/>
        <w:spacing w:before="0" w:after="0"/>
        <w:rPr>
          <w:sz w:val="2"/>
          <w:szCs w:val="2"/>
        </w:rPr>
        <w:sectPr w:rsidR="00D528F6" w:rsidRPr="00D528F6" w:rsidSect="00D528F6">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5387" w:right="1418" w:bottom="2552" w:left="1418" w:header="1134" w:footer="709"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16332E" w14:paraId="231BB6D9" w14:textId="77777777" w:rsidTr="00452002">
        <w:trPr>
          <w:cantSplit/>
          <w:trHeight w:val="1644"/>
        </w:trPr>
        <w:tc>
          <w:tcPr>
            <w:tcW w:w="7938" w:type="dxa"/>
            <w:vAlign w:val="bottom"/>
          </w:tcPr>
          <w:p w14:paraId="5EFF487B" w14:textId="77777777" w:rsidR="0016332E" w:rsidRPr="00FE3130" w:rsidRDefault="0016332E" w:rsidP="0016332E">
            <w:pPr>
              <w:pStyle w:val="FuzeileUNI-Graz"/>
              <w:framePr w:hSpace="142" w:wrap="around" w:vAnchor="page" w:hAnchor="page" w:x="2638" w:y="14460" w:anchorLock="1"/>
            </w:pPr>
            <w:bookmarkStart w:id="0" w:name="UNI_Fußzeile_NICHT_LÖSCHEN"/>
            <w:r w:rsidRPr="00FE3130">
              <w:t>Universität Graz</w:t>
            </w:r>
          </w:p>
          <w:p w14:paraId="028C7373" w14:textId="717AF0E1" w:rsidR="0016332E" w:rsidRPr="00FE3130" w:rsidRDefault="003B4294" w:rsidP="0016332E">
            <w:pPr>
              <w:pStyle w:val="FuzeileUNI-Graz"/>
              <w:framePr w:hSpace="142" w:wrap="around" w:vAnchor="page" w:hAnchor="page" w:x="2638" w:y="14460" w:anchorLock="1"/>
            </w:pPr>
            <w:r>
              <w:t>Institut für Geographie</w:t>
            </w:r>
          </w:p>
          <w:p w14:paraId="6135B14E" w14:textId="54CEEF3C" w:rsidR="0016332E" w:rsidRPr="00FE3130" w:rsidRDefault="003B4294" w:rsidP="0016332E">
            <w:pPr>
              <w:pStyle w:val="FuzeileUNI-Adresse"/>
              <w:framePr w:hSpace="142" w:wrap="around" w:vAnchor="page" w:hAnchor="page" w:x="2638" w:y="14460" w:anchorLock="1"/>
            </w:pPr>
            <w:r>
              <w:t>Mag. Dr. Stefan Haselberger</w:t>
            </w:r>
          </w:p>
          <w:p w14:paraId="63DFF5D2" w14:textId="0B9AD6A3" w:rsidR="0016332E" w:rsidRPr="00FE3130" w:rsidRDefault="003B4294" w:rsidP="0016332E">
            <w:pPr>
              <w:pStyle w:val="FuzeileUNI-Adresse"/>
              <w:framePr w:hSpace="142" w:wrap="around" w:vAnchor="page" w:hAnchor="page" w:x="2638" w:y="14460" w:anchorLock="1"/>
            </w:pPr>
            <w:r>
              <w:t>Heinrichstraße 36</w:t>
            </w:r>
            <w:r w:rsidR="0016332E" w:rsidRPr="00FE3130">
              <w:t>, 8010 Graz, Österreich</w:t>
            </w:r>
          </w:p>
          <w:p w14:paraId="21E66D21" w14:textId="28DBBDF2" w:rsidR="0016332E" w:rsidRPr="005761E3" w:rsidRDefault="0016332E" w:rsidP="0016332E">
            <w:pPr>
              <w:pStyle w:val="FuzeileUNI-Adresse"/>
              <w:framePr w:hSpace="142" w:wrap="around" w:vAnchor="page" w:hAnchor="page" w:x="2638" w:y="14460" w:anchorLock="1"/>
            </w:pPr>
            <w:r w:rsidRPr="005761E3">
              <w:t>+43 (0) 316 / 380-</w:t>
            </w:r>
            <w:r w:rsidR="003B4294">
              <w:t>5140</w:t>
            </w:r>
            <w:r w:rsidRPr="005761E3">
              <w:t xml:space="preserve"> | </w:t>
            </w:r>
            <w:r w:rsidR="003B4294">
              <w:t>stefan</w:t>
            </w:r>
            <w:r w:rsidRPr="005761E3">
              <w:t>.</w:t>
            </w:r>
            <w:r w:rsidR="003B4294">
              <w:t>haselberger</w:t>
            </w:r>
            <w:r w:rsidRPr="005761E3">
              <w:t>@uni-graz.at</w:t>
            </w:r>
          </w:p>
          <w:bookmarkEnd w:id="0"/>
          <w:p w14:paraId="1FF55DC9" w14:textId="5F1FC557" w:rsidR="0016332E" w:rsidRDefault="0016332E" w:rsidP="0016332E">
            <w:pPr>
              <w:pStyle w:val="FuzeileUNI-Adresse"/>
              <w:framePr w:hSpace="142" w:wrap="around" w:vAnchor="page" w:hAnchor="page" w:x="2638" w:y="14460" w:anchorLock="1"/>
            </w:pPr>
          </w:p>
        </w:tc>
      </w:tr>
    </w:tbl>
    <w:p w14:paraId="2DAD2C58" w14:textId="77777777" w:rsidR="003B4294" w:rsidRPr="0069661C" w:rsidRDefault="003B4294" w:rsidP="003B4294">
      <w:pPr>
        <w:spacing w:before="100" w:beforeAutospacing="1" w:after="100" w:afterAutospacing="1" w:line="240" w:lineRule="auto"/>
        <w:rPr>
          <w:rFonts w:ascii="Times New Roman" w:eastAsia="Times New Roman" w:hAnsi="Times New Roman" w:cs="Times New Roman"/>
          <w:sz w:val="24"/>
          <w:szCs w:val="24"/>
        </w:rPr>
      </w:pPr>
      <w:r w:rsidRPr="0069661C">
        <w:rPr>
          <w:rFonts w:ascii="Times New Roman" w:eastAsia="Times New Roman" w:hAnsi="Times New Roman" w:cs="Times New Roman"/>
          <w:b/>
          <w:bCs/>
          <w:sz w:val="24"/>
          <w:szCs w:val="24"/>
        </w:rPr>
        <w:t>Finanzplan und Mittelverwendung</w:t>
      </w:r>
    </w:p>
    <w:p w14:paraId="678AFC71" w14:textId="77777777" w:rsidR="003B4294" w:rsidRPr="003B4294" w:rsidRDefault="003B4294" w:rsidP="003B4294">
      <w:pPr>
        <w:spacing w:before="100" w:beforeAutospacing="1" w:after="100" w:afterAutospacing="1" w:line="240" w:lineRule="auto"/>
        <w:rPr>
          <w:rFonts w:ascii="Times New Roman" w:eastAsia="Times New Roman" w:hAnsi="Times New Roman" w:cs="Times New Roman"/>
          <w:sz w:val="24"/>
          <w:szCs w:val="24"/>
        </w:rPr>
      </w:pPr>
      <w:r w:rsidRPr="003B4294">
        <w:rPr>
          <w:rFonts w:ascii="Times New Roman" w:eastAsia="Times New Roman" w:hAnsi="Times New Roman" w:cs="Times New Roman"/>
          <w:sz w:val="24"/>
          <w:szCs w:val="24"/>
        </w:rPr>
        <w:t xml:space="preserve">Für die Umsetzung des Projekts wird eine Förderung in Höhe von </w:t>
      </w:r>
      <w:r w:rsidRPr="003B4294">
        <w:rPr>
          <w:rFonts w:ascii="Times New Roman" w:eastAsia="Times New Roman" w:hAnsi="Times New Roman" w:cs="Times New Roman"/>
          <w:b/>
          <w:bCs/>
          <w:sz w:val="24"/>
          <w:szCs w:val="24"/>
        </w:rPr>
        <w:t>5.000 €</w:t>
      </w:r>
      <w:r w:rsidRPr="003B4294">
        <w:rPr>
          <w:rFonts w:ascii="Times New Roman" w:eastAsia="Times New Roman" w:hAnsi="Times New Roman" w:cs="Times New Roman"/>
          <w:sz w:val="24"/>
          <w:szCs w:val="24"/>
        </w:rPr>
        <w:t xml:space="preserve"> beantragt. Die Mittel werden für Personalleistungen sowie projektbezogene Sach- und Reisekosten verwendet.</w:t>
      </w:r>
    </w:p>
    <w:p w14:paraId="5A035809" w14:textId="77777777" w:rsidR="003B4294" w:rsidRPr="003B4294" w:rsidRDefault="003B4294" w:rsidP="003B4294">
      <w:pPr>
        <w:spacing w:before="100" w:beforeAutospacing="1" w:after="100" w:afterAutospacing="1" w:line="240" w:lineRule="auto"/>
        <w:rPr>
          <w:rFonts w:ascii="Times New Roman" w:eastAsia="Times New Roman" w:hAnsi="Times New Roman" w:cs="Times New Roman"/>
          <w:sz w:val="24"/>
          <w:szCs w:val="24"/>
        </w:rPr>
      </w:pPr>
      <w:r w:rsidRPr="003B4294">
        <w:rPr>
          <w:rFonts w:ascii="Times New Roman" w:eastAsia="Times New Roman" w:hAnsi="Times New Roman" w:cs="Times New Roman"/>
          <w:b/>
          <w:bCs/>
          <w:sz w:val="24"/>
          <w:szCs w:val="24"/>
        </w:rPr>
        <w:t>Personal (3.000 €)</w:t>
      </w:r>
      <w:r w:rsidRPr="003B4294">
        <w:rPr>
          <w:rFonts w:ascii="Times New Roman" w:eastAsia="Times New Roman" w:hAnsi="Times New Roman" w:cs="Times New Roman"/>
          <w:sz w:val="24"/>
          <w:szCs w:val="24"/>
        </w:rPr>
        <w:br/>
        <w:t>Ein Teil der Förderung dient zur Finanzierung von Personalaufwand für die Aufbereitung und Erstellung der virtuellen Exkursionen. Dazu zählen insbesondere die Auswahl und didaktische Aufbereitung der Inhalte, die Erstellung und Bearbeitung von 360°-Panoramen und Bildmaterial, die Integration der Materialien in eine digitale Plattform sowie die Entwicklung kurzer erklärender Texte und Lernmodule. Diese Arbeiten werden im Rahmen eines befristeten projektbezogenen Beschäftigungsverhältnisses bzw. über studentische Mitarbeit umgesetzt und sind zentral für die wissenschaftliche und didaktische Qualität der virtuellen Touren.</w:t>
      </w:r>
    </w:p>
    <w:p w14:paraId="4D553B11" w14:textId="04836D9A" w:rsidR="003B4294" w:rsidRPr="003B4294" w:rsidRDefault="003B4294" w:rsidP="003B4294">
      <w:pPr>
        <w:spacing w:before="100" w:beforeAutospacing="1" w:after="100" w:afterAutospacing="1" w:line="240" w:lineRule="auto"/>
        <w:rPr>
          <w:rFonts w:ascii="Times New Roman" w:eastAsia="Times New Roman" w:hAnsi="Times New Roman" w:cs="Times New Roman"/>
          <w:sz w:val="24"/>
          <w:szCs w:val="24"/>
        </w:rPr>
      </w:pPr>
      <w:r w:rsidRPr="003B4294">
        <w:rPr>
          <w:rFonts w:ascii="Times New Roman" w:eastAsia="Times New Roman" w:hAnsi="Times New Roman" w:cs="Times New Roman"/>
          <w:b/>
          <w:bCs/>
          <w:sz w:val="24"/>
          <w:szCs w:val="24"/>
        </w:rPr>
        <w:t>Sonstige Ausgaben / Reisekosten</w:t>
      </w:r>
      <w:r w:rsidR="006515B6">
        <w:rPr>
          <w:rFonts w:ascii="Times New Roman" w:eastAsia="Times New Roman" w:hAnsi="Times New Roman" w:cs="Times New Roman"/>
          <w:b/>
          <w:bCs/>
          <w:sz w:val="24"/>
          <w:szCs w:val="24"/>
        </w:rPr>
        <w:t xml:space="preserve">, </w:t>
      </w:r>
      <w:r w:rsidRPr="003B4294">
        <w:rPr>
          <w:rFonts w:ascii="Times New Roman" w:eastAsia="Times New Roman" w:hAnsi="Times New Roman" w:cs="Times New Roman"/>
          <w:b/>
          <w:bCs/>
          <w:sz w:val="24"/>
          <w:szCs w:val="24"/>
        </w:rPr>
        <w:t>Feldarbeit</w:t>
      </w:r>
      <w:r w:rsidR="006515B6">
        <w:rPr>
          <w:rFonts w:ascii="Times New Roman" w:eastAsia="Times New Roman" w:hAnsi="Times New Roman" w:cs="Times New Roman"/>
          <w:b/>
          <w:bCs/>
          <w:sz w:val="24"/>
          <w:szCs w:val="24"/>
        </w:rPr>
        <w:t xml:space="preserve"> und universitäre Overheads</w:t>
      </w:r>
      <w:r w:rsidRPr="003B4294">
        <w:rPr>
          <w:rFonts w:ascii="Times New Roman" w:eastAsia="Times New Roman" w:hAnsi="Times New Roman" w:cs="Times New Roman"/>
          <w:b/>
          <w:bCs/>
          <w:sz w:val="24"/>
          <w:szCs w:val="24"/>
        </w:rPr>
        <w:t xml:space="preserve"> (2.000 €)</w:t>
      </w:r>
      <w:r w:rsidRPr="003B4294">
        <w:rPr>
          <w:rFonts w:ascii="Times New Roman" w:eastAsia="Times New Roman" w:hAnsi="Times New Roman" w:cs="Times New Roman"/>
          <w:sz w:val="24"/>
          <w:szCs w:val="24"/>
        </w:rPr>
        <w:br/>
      </w:r>
      <w:r w:rsidR="006515B6" w:rsidRPr="006515B6">
        <w:rPr>
          <w:rFonts w:ascii="Times New Roman" w:eastAsia="Times New Roman" w:hAnsi="Times New Roman" w:cs="Times New Roman"/>
          <w:sz w:val="24"/>
          <w:szCs w:val="24"/>
        </w:rPr>
        <w:t xml:space="preserve">Für die Erstellung der virtuellen Exkursionsstandorte sind </w:t>
      </w:r>
      <w:r w:rsidR="006515B6" w:rsidRPr="006515B6">
        <w:rPr>
          <w:rFonts w:ascii="Times New Roman" w:eastAsia="Times New Roman" w:hAnsi="Times New Roman" w:cs="Times New Roman"/>
          <w:b/>
          <w:bCs/>
          <w:sz w:val="24"/>
          <w:szCs w:val="24"/>
        </w:rPr>
        <w:t>Feldaufnahmen in alpinen Forschungsgebieten</w:t>
      </w:r>
      <w:r w:rsidR="006515B6" w:rsidRPr="006515B6">
        <w:rPr>
          <w:rFonts w:ascii="Times New Roman" w:eastAsia="Times New Roman" w:hAnsi="Times New Roman" w:cs="Times New Roman"/>
          <w:sz w:val="24"/>
          <w:szCs w:val="24"/>
        </w:rPr>
        <w:t xml:space="preserve"> erforderlich. Die beantragten Mittel decken Reisekosten (Transport und Unterkunft) sowie kleinere projektbezogene Aufwendungen im Rahmen der Feldarbeit ab. Vor Ort werden fotografische und geographische Datensätze (z. B. Panorama- und Drohnenaufnahmen) erhoben, die als Grundlage für die digitalen Touren dienen. Darüber hinaus werden 5 % Overheadkosten gemäß den Richtlinien der Universität Graz verrechnet.</w:t>
      </w:r>
    </w:p>
    <w:p w14:paraId="59C7E74C" w14:textId="77777777" w:rsidR="003B4294" w:rsidRPr="003B4294" w:rsidRDefault="003B4294" w:rsidP="003B4294">
      <w:pPr>
        <w:spacing w:before="100" w:beforeAutospacing="1" w:after="100" w:afterAutospacing="1" w:line="240" w:lineRule="auto"/>
        <w:rPr>
          <w:rFonts w:ascii="Times New Roman" w:eastAsia="Times New Roman" w:hAnsi="Times New Roman" w:cs="Times New Roman"/>
          <w:sz w:val="24"/>
          <w:szCs w:val="24"/>
        </w:rPr>
      </w:pPr>
      <w:r w:rsidRPr="003B4294">
        <w:rPr>
          <w:rFonts w:ascii="Times New Roman" w:eastAsia="Times New Roman" w:hAnsi="Times New Roman" w:cs="Times New Roman"/>
          <w:sz w:val="24"/>
          <w:szCs w:val="24"/>
        </w:rPr>
        <w:t xml:space="preserve">Die beantragten Mittel ermöglichen somit sowohl die </w:t>
      </w:r>
      <w:r w:rsidRPr="003B4294">
        <w:rPr>
          <w:rFonts w:ascii="Times New Roman" w:eastAsia="Times New Roman" w:hAnsi="Times New Roman" w:cs="Times New Roman"/>
          <w:b/>
          <w:bCs/>
          <w:sz w:val="24"/>
          <w:szCs w:val="24"/>
        </w:rPr>
        <w:t>Datenerhebung im Gelände</w:t>
      </w:r>
      <w:r w:rsidRPr="003B4294">
        <w:rPr>
          <w:rFonts w:ascii="Times New Roman" w:eastAsia="Times New Roman" w:hAnsi="Times New Roman" w:cs="Times New Roman"/>
          <w:sz w:val="24"/>
          <w:szCs w:val="24"/>
        </w:rPr>
        <w:t xml:space="preserve"> als auch die </w:t>
      </w:r>
      <w:r w:rsidRPr="003B4294">
        <w:rPr>
          <w:rFonts w:ascii="Times New Roman" w:eastAsia="Times New Roman" w:hAnsi="Times New Roman" w:cs="Times New Roman"/>
          <w:b/>
          <w:bCs/>
          <w:sz w:val="24"/>
          <w:szCs w:val="24"/>
        </w:rPr>
        <w:t>digitale Aufbereitung und didaktische Umsetzung</w:t>
      </w:r>
      <w:r w:rsidRPr="003B4294">
        <w:rPr>
          <w:rFonts w:ascii="Times New Roman" w:eastAsia="Times New Roman" w:hAnsi="Times New Roman" w:cs="Times New Roman"/>
          <w:sz w:val="24"/>
          <w:szCs w:val="24"/>
        </w:rPr>
        <w:t xml:space="preserve"> der Inhalte und bilden damit die zentrale Grundlage für die erfolgreiche Realisierung der Virtual-Glacier-Tours.</w:t>
      </w:r>
    </w:p>
    <w:p w14:paraId="5EE70B62" w14:textId="458B8AB8" w:rsidR="009747E3" w:rsidRPr="00247A5D" w:rsidRDefault="009747E3" w:rsidP="003B4294">
      <w:pPr>
        <w:pStyle w:val="Date"/>
      </w:pPr>
    </w:p>
    <w:sectPr w:rsidR="009747E3" w:rsidRPr="00247A5D" w:rsidSect="0092180B">
      <w:headerReference w:type="default" r:id="rId14"/>
      <w:footerReference w:type="default" r:id="rId15"/>
      <w:type w:val="continuous"/>
      <w:pgSz w:w="11906" w:h="16838" w:code="9"/>
      <w:pgMar w:top="1418" w:right="1418" w:bottom="2552" w:left="1418" w:header="1134"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15569" w14:textId="77777777" w:rsidR="00CF2B23" w:rsidRDefault="00CF2B23" w:rsidP="006E5800">
      <w:r>
        <w:separator/>
      </w:r>
    </w:p>
  </w:endnote>
  <w:endnote w:type="continuationSeparator" w:id="0">
    <w:p w14:paraId="6E1BF7C2" w14:textId="77777777" w:rsidR="00CF2B23" w:rsidRDefault="00CF2B23" w:rsidP="006E5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6D0F7724-C31E-4DE3-92CE-A9E485882896}"/>
  </w:font>
  <w:font w:name="Arial">
    <w:panose1 w:val="020B0604020202020204"/>
    <w:charset w:val="00"/>
    <w:family w:val="swiss"/>
    <w:pitch w:val="variable"/>
    <w:sig w:usb0="E0002EFF" w:usb1="C000785B" w:usb2="00000009" w:usb3="00000000" w:csb0="000001FF" w:csb1="00000000"/>
  </w:font>
  <w:font w:name="Nunito Sans Light">
    <w:panose1 w:val="00000400000000000000"/>
    <w:charset w:val="00"/>
    <w:family w:val="auto"/>
    <w:pitch w:val="variable"/>
    <w:sig w:usb0="A00002FF" w:usb1="5000204B" w:usb2="00000000" w:usb3="00000000" w:csb0="00000197" w:csb1="00000000"/>
    <w:embedRegular r:id="rId2" w:fontKey="{0FAC946B-2127-4CF4-873C-940F6FC96F72}"/>
    <w:embedBold r:id="rId3" w:fontKey="{6FA6BB93-B086-43B1-BF95-74B6305E42CC}"/>
    <w:embedItalic r:id="rId4" w:fontKey="{BD3CEA68-C29C-4FB4-B1E6-93B08922AD6F}"/>
  </w:font>
  <w:font w:name="Nunito Sans ExtraBold">
    <w:panose1 w:val="00000900000000000000"/>
    <w:charset w:val="00"/>
    <w:family w:val="auto"/>
    <w:pitch w:val="variable"/>
    <w:sig w:usb0="A00002FF" w:usb1="5000204B" w:usb2="00000000" w:usb3="00000000" w:csb0="00000197" w:csb1="00000000"/>
    <w:embedRegular r:id="rId5" w:fontKey="{6FD14F49-5060-48ED-9B52-C8A54DC96643}"/>
    <w:embedItalic r:id="rId6" w:fontKey="{D51B975F-2FA1-4E79-AE79-0406CB0855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A4FB4" w14:textId="77777777" w:rsidR="001D6B84" w:rsidRDefault="001D6B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91E08" w14:textId="079B2757" w:rsidR="00D528F6" w:rsidRPr="00FE3130" w:rsidRDefault="00BC0D13" w:rsidP="00947C5E">
    <w:pPr>
      <w:pStyle w:val="FuzeileUNI-SeitenNr"/>
      <w:tabs>
        <w:tab w:val="clear" w:pos="9072"/>
        <w:tab w:val="left" w:pos="7988"/>
      </w:tabs>
    </w:pPr>
    <w:r w:rsidRPr="00FE3130">
      <w:t xml:space="preserve">Seite </w:t>
    </w:r>
    <w:r w:rsidRPr="00FE3130">
      <w:fldChar w:fldCharType="begin"/>
    </w:r>
    <w:r w:rsidRPr="00FE3130">
      <w:instrText xml:space="preserve"> PAGE   \* MERGEFORMAT </w:instrText>
    </w:r>
    <w:r w:rsidRPr="00FE3130">
      <w:fldChar w:fldCharType="separate"/>
    </w:r>
    <w:r>
      <w:t>1</w:t>
    </w:r>
    <w:r w:rsidRPr="00FE3130">
      <w:fldChar w:fldCharType="end"/>
    </w:r>
    <w:r w:rsidRPr="00FE3130">
      <w:t xml:space="preserve"> von </w:t>
    </w:r>
    <w:fldSimple w:instr=" SECTIONPAGES   \* MERGEFORMAT ">
      <w:r w:rsidR="00BC3DA3">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32FD" w14:textId="77777777" w:rsidR="001D6B84" w:rsidRDefault="001D6B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C294F" w14:textId="77777777" w:rsidR="00D77F62" w:rsidRPr="00FE3130" w:rsidRDefault="00D77F62" w:rsidP="00BC0D13">
    <w:pPr>
      <w:pStyle w:val="FuzeileUNI-SeitenNr"/>
    </w:pPr>
    <w:r>
      <w:rPr>
        <w:noProof/>
      </w:rPr>
      <mc:AlternateContent>
        <mc:Choice Requires="wps">
          <w:drawing>
            <wp:anchor distT="0" distB="0" distL="114300" distR="114300" simplePos="0" relativeHeight="251659264" behindDoc="0" locked="0" layoutInCell="1" allowOverlap="1" wp14:anchorId="5608CA23" wp14:editId="2A3F7409">
              <wp:simplePos x="0" y="0"/>
              <wp:positionH relativeFrom="column">
                <wp:posOffset>869692</wp:posOffset>
              </wp:positionH>
              <wp:positionV relativeFrom="paragraph">
                <wp:posOffset>-936686</wp:posOffset>
              </wp:positionV>
              <wp:extent cx="4996306" cy="1128969"/>
              <wp:effectExtent l="0" t="0" r="0" b="0"/>
              <wp:wrapNone/>
              <wp:docPr id="9" name="Textfeld 9"/>
              <wp:cNvGraphicFramePr/>
              <a:graphic xmlns:a="http://schemas.openxmlformats.org/drawingml/2006/main">
                <a:graphicData uri="http://schemas.microsoft.com/office/word/2010/wordprocessingShape">
                  <wps:wsp>
                    <wps:cNvSpPr txBox="1"/>
                    <wps:spPr>
                      <a:xfrm>
                        <a:off x="0" y="0"/>
                        <a:ext cx="4996306" cy="1128969"/>
                      </a:xfrm>
                      <a:prstGeom prst="rect">
                        <a:avLst/>
                      </a:prstGeom>
                      <a:noFill/>
                      <a:ln w="6350">
                        <a:noFill/>
                      </a:ln>
                    </wps:spPr>
                    <wps:txbx>
                      <w:txbxContent>
                        <w:p w14:paraId="19A21F75" w14:textId="77777777" w:rsidR="00BC3DA3" w:rsidRPr="00FE3130" w:rsidRDefault="00D77F62" w:rsidP="0016332E">
                          <w:pPr>
                            <w:pStyle w:val="FuzeileUNI-Graz"/>
                          </w:pPr>
                          <w:r>
                            <w:fldChar w:fldCharType="begin"/>
                          </w:r>
                          <w:r>
                            <w:instrText xml:space="preserve"> REF UNI_Fußzeile_NICHT_LÖSCHEN </w:instrText>
                          </w:r>
                          <w:r>
                            <w:fldChar w:fldCharType="separate"/>
                          </w:r>
                          <w:r w:rsidR="00BC3DA3" w:rsidRPr="00FE3130">
                            <w:t>Universität Graz</w:t>
                          </w:r>
                        </w:p>
                        <w:p w14:paraId="7B9D95C1" w14:textId="77777777" w:rsidR="00BC3DA3" w:rsidRPr="00FE3130" w:rsidRDefault="00BC3DA3" w:rsidP="0016332E">
                          <w:pPr>
                            <w:pStyle w:val="FuzeileUNI-Graz"/>
                          </w:pPr>
                          <w:r>
                            <w:t>Institut für Geographie</w:t>
                          </w:r>
                        </w:p>
                        <w:p w14:paraId="67870D8A" w14:textId="77777777" w:rsidR="00BC3DA3" w:rsidRPr="00FE3130" w:rsidRDefault="00BC3DA3" w:rsidP="0016332E">
                          <w:pPr>
                            <w:pStyle w:val="FuzeileUNI-Adresse"/>
                          </w:pPr>
                          <w:r>
                            <w:t>Mag. Dr. Stefan Haselberger</w:t>
                          </w:r>
                        </w:p>
                        <w:p w14:paraId="431F4DDC" w14:textId="77777777" w:rsidR="00BC3DA3" w:rsidRPr="00FE3130" w:rsidRDefault="00BC3DA3" w:rsidP="0016332E">
                          <w:pPr>
                            <w:pStyle w:val="FuzeileUNI-Adresse"/>
                          </w:pPr>
                          <w:r>
                            <w:t>Heinrichstraße 36</w:t>
                          </w:r>
                          <w:r w:rsidRPr="00FE3130">
                            <w:t>, 8010 Graz, Österreich</w:t>
                          </w:r>
                        </w:p>
                        <w:p w14:paraId="22FACBE3" w14:textId="77777777" w:rsidR="00BC3DA3" w:rsidRPr="005761E3" w:rsidRDefault="00BC3DA3" w:rsidP="0016332E">
                          <w:pPr>
                            <w:pStyle w:val="FuzeileUNI-Adresse"/>
                          </w:pPr>
                          <w:r w:rsidRPr="005761E3">
                            <w:t>+43 (0) 316 / 380-</w:t>
                          </w:r>
                          <w:r>
                            <w:t>5140</w:t>
                          </w:r>
                          <w:r w:rsidRPr="005761E3">
                            <w:t xml:space="preserve"> | </w:t>
                          </w:r>
                          <w:r>
                            <w:t>stefan</w:t>
                          </w:r>
                          <w:r w:rsidRPr="005761E3">
                            <w:t>.</w:t>
                          </w:r>
                          <w:r>
                            <w:t>haselberger</w:t>
                          </w:r>
                          <w:r w:rsidRPr="005761E3">
                            <w:t>@uni-graz.at</w:t>
                          </w:r>
                        </w:p>
                        <w:p w14:paraId="5F5212AC" w14:textId="2C23F085" w:rsidR="00D77F62" w:rsidRPr="00DC2265" w:rsidRDefault="00D77F62" w:rsidP="00DC2265">
                          <w:pPr>
                            <w:pStyle w:val="FuzeileUNI-Adresse"/>
                            <w:spacing w:line="240" w:lineRule="auto"/>
                            <w:rPr>
                              <w:sz w:val="4"/>
                              <w:szCs w:val="4"/>
                            </w:rPr>
                          </w:pPr>
                          <w: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08CA23" id="_x0000_t202" coordsize="21600,21600" o:spt="202" path="m,l,21600r21600,l21600,xe">
              <v:stroke joinstyle="miter"/>
              <v:path gradientshapeok="t" o:connecttype="rect"/>
            </v:shapetype>
            <v:shape id="Textfeld 9" o:spid="_x0000_s1026" type="#_x0000_t202" style="position:absolute;margin-left:68.5pt;margin-top:-73.75pt;width:393.4pt;height:8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" filled="f" stroked="f" strokeweight=".5pt">
              <v:textbox>
                <w:txbxContent>
                  <w:p w14:paraId="19A21F75" w14:textId="77777777" w:rsidR="00BC3DA3" w:rsidRPr="00FE3130" w:rsidRDefault="00D77F62" w:rsidP="0016332E">
                    <w:pPr>
                      <w:pStyle w:val="FuzeileUNI-Graz"/>
                    </w:pPr>
                    <w:r>
                      <w:fldChar w:fldCharType="begin"/>
                    </w:r>
                    <w:r>
                      <w:instrText xml:space="preserve"> REF UNI_Fußzeile_NICHT_LÖSCHEN </w:instrText>
                    </w:r>
                    <w:r>
                      <w:fldChar w:fldCharType="separate"/>
                    </w:r>
                    <w:r w:rsidR="00BC3DA3" w:rsidRPr="00FE3130">
                      <w:t>Universität Graz</w:t>
                    </w:r>
                  </w:p>
                  <w:p w14:paraId="7B9D95C1" w14:textId="77777777" w:rsidR="00BC3DA3" w:rsidRPr="00FE3130" w:rsidRDefault="00BC3DA3" w:rsidP="0016332E">
                    <w:pPr>
                      <w:pStyle w:val="FuzeileUNI-Graz"/>
                    </w:pPr>
                    <w:r>
                      <w:t>Institut für Geographie</w:t>
                    </w:r>
                  </w:p>
                  <w:p w14:paraId="67870D8A" w14:textId="77777777" w:rsidR="00BC3DA3" w:rsidRPr="00FE3130" w:rsidRDefault="00BC3DA3" w:rsidP="0016332E">
                    <w:pPr>
                      <w:pStyle w:val="FuzeileUNI-Adresse"/>
                    </w:pPr>
                    <w:r>
                      <w:t>Mag. Dr. Stefan Haselberger</w:t>
                    </w:r>
                  </w:p>
                  <w:p w14:paraId="431F4DDC" w14:textId="77777777" w:rsidR="00BC3DA3" w:rsidRPr="00FE3130" w:rsidRDefault="00BC3DA3" w:rsidP="0016332E">
                    <w:pPr>
                      <w:pStyle w:val="FuzeileUNI-Adresse"/>
                    </w:pPr>
                    <w:r>
                      <w:t>Heinrichstraße 36</w:t>
                    </w:r>
                    <w:r w:rsidRPr="00FE3130">
                      <w:t>, 8010 Graz, Österreich</w:t>
                    </w:r>
                  </w:p>
                  <w:p w14:paraId="22FACBE3" w14:textId="77777777" w:rsidR="00BC3DA3" w:rsidRPr="005761E3" w:rsidRDefault="00BC3DA3" w:rsidP="0016332E">
                    <w:pPr>
                      <w:pStyle w:val="FuzeileUNI-Adresse"/>
                    </w:pPr>
                    <w:r w:rsidRPr="005761E3">
                      <w:t>+43 (0) 316 / 380-</w:t>
                    </w:r>
                    <w:r>
                      <w:t>5140</w:t>
                    </w:r>
                    <w:r w:rsidRPr="005761E3">
                      <w:t xml:space="preserve"> | </w:t>
                    </w:r>
                    <w:r>
                      <w:t>stefan</w:t>
                    </w:r>
                    <w:r w:rsidRPr="005761E3">
                      <w:t>.</w:t>
                    </w:r>
                    <w:r>
                      <w:t>haselberger</w:t>
                    </w:r>
                    <w:r w:rsidRPr="005761E3">
                      <w:t>@uni-graz.at</w:t>
                    </w:r>
                  </w:p>
                  <w:p w14:paraId="5F5212AC" w14:textId="2C23F085" w:rsidR="00D77F62" w:rsidRPr="00DC2265" w:rsidRDefault="00D77F62" w:rsidP="00DC2265">
                    <w:pPr>
                      <w:pStyle w:val="FuzeileUNI-Adresse"/>
                      <w:spacing w:line="240" w:lineRule="auto"/>
                      <w:rPr>
                        <w:sz w:val="4"/>
                        <w:szCs w:val="4"/>
                      </w:rPr>
                    </w:pPr>
                    <w:r>
                      <w:fldChar w:fldCharType="end"/>
                    </w:r>
                  </w:p>
                </w:txbxContent>
              </v:textbox>
            </v:shape>
          </w:pict>
        </mc:Fallback>
      </mc:AlternateContent>
    </w:r>
    <w:r w:rsidRPr="00FE3130">
      <w:t xml:space="preserve">Seite </w:t>
    </w:r>
    <w:r w:rsidRPr="00FE3130">
      <w:fldChar w:fldCharType="begin"/>
    </w:r>
    <w:r w:rsidRPr="00FE3130">
      <w:instrText xml:space="preserve"> PAGE   \* MERGEFORMAT </w:instrText>
    </w:r>
    <w:r w:rsidRPr="00FE3130">
      <w:fldChar w:fldCharType="separate"/>
    </w:r>
    <w:r>
      <w:t>1</w:t>
    </w:r>
    <w:r w:rsidRPr="00FE3130">
      <w:fldChar w:fldCharType="end"/>
    </w:r>
    <w:r w:rsidRPr="00FE3130">
      <w:t xml:space="preserve"> von </w:t>
    </w:r>
    <w:r w:rsidR="00CF2B23">
      <w:fldChar w:fldCharType="begin"/>
    </w:r>
    <w:r w:rsidR="00CF2B23">
      <w:instrText xml:space="preserve"> SECTIONPAGES   \* MERGEFORMAT </w:instrText>
    </w:r>
    <w:r w:rsidR="00CF2B23">
      <w:fldChar w:fldCharType="separate"/>
    </w:r>
    <w:r w:rsidR="00C364DF">
      <w:rPr>
        <w:noProof/>
      </w:rPr>
      <w:t>2</w:t>
    </w:r>
    <w:r w:rsidR="00CF2B2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A07B5" w14:textId="77777777" w:rsidR="00CF2B23" w:rsidRDefault="00CF2B23" w:rsidP="006E5800">
      <w:r>
        <w:separator/>
      </w:r>
    </w:p>
  </w:footnote>
  <w:footnote w:type="continuationSeparator" w:id="0">
    <w:p w14:paraId="0FAEDC8F" w14:textId="77777777" w:rsidR="00CF2B23" w:rsidRDefault="00CF2B23" w:rsidP="006E5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5D0DC" w14:textId="77777777" w:rsidR="001D6B84" w:rsidRDefault="001D6B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5D8C5" w14:textId="77777777" w:rsidR="00D528F6" w:rsidRDefault="00D528F6" w:rsidP="005C16C8">
    <w:pPr>
      <w:pStyle w:val="Header"/>
      <w:jc w:val="right"/>
    </w:pPr>
    <w:r>
      <w:rPr>
        <w:noProof/>
      </w:rPr>
      <w:drawing>
        <wp:inline distT="0" distB="0" distL="0" distR="0" wp14:anchorId="4E1BB2FA" wp14:editId="17AE0108">
          <wp:extent cx="2689834" cy="828000"/>
          <wp:effectExtent l="0" t="0" r="0" b="0"/>
          <wp:docPr id="6" name="Grafik 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rotWithShape="1">
                  <a:blip r:embed="rId1">
                    <a:extLst>
                      <a:ext uri="{28A0092B-C50C-407E-A947-70E740481C1C}">
                        <a14:useLocalDpi xmlns:a14="http://schemas.microsoft.com/office/drawing/2010/main" val="0"/>
                      </a:ext>
                    </a:extLst>
                  </a:blip>
                  <a:srcRect l="5391" t="14486" r="5631" b="14721"/>
                  <a:stretch/>
                </pic:blipFill>
                <pic:spPr bwMode="auto">
                  <a:xfrm>
                    <a:off x="0" y="0"/>
                    <a:ext cx="2689834" cy="82800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78597" w14:textId="77777777" w:rsidR="00D528F6" w:rsidRDefault="00D528F6" w:rsidP="004F6E16">
    <w:pPr>
      <w:pStyle w:val="Header"/>
      <w:jc w:val="right"/>
    </w:pPr>
    <w:r>
      <w:rPr>
        <w:noProof/>
      </w:rPr>
      <w:drawing>
        <wp:inline distT="0" distB="0" distL="0" distR="0" wp14:anchorId="096A4C14" wp14:editId="4DF54945">
          <wp:extent cx="2929128" cy="901661"/>
          <wp:effectExtent l="0" t="0" r="5080" b="0"/>
          <wp:docPr id="7" name="Grafik 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rotWithShape="1">
                  <a:blip r:embed="rId1">
                    <a:extLst>
                      <a:ext uri="{28A0092B-C50C-407E-A947-70E740481C1C}">
                        <a14:useLocalDpi xmlns:a14="http://schemas.microsoft.com/office/drawing/2010/main" val="0"/>
                      </a:ext>
                    </a:extLst>
                  </a:blip>
                  <a:srcRect l="5391" t="14486" r="5631" b="14721"/>
                  <a:stretch/>
                </pic:blipFill>
                <pic:spPr bwMode="auto">
                  <a:xfrm>
                    <a:off x="0" y="0"/>
                    <a:ext cx="2937161" cy="90413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F564C" w14:textId="77777777" w:rsidR="00DF315E" w:rsidRDefault="00DF315E" w:rsidP="005C16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B408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90C7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C8D9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B46AE3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60020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A7A35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38CFE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EA499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254D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8017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EFA3E08"/>
    <w:multiLevelType w:val="hybridMultilevel"/>
    <w:tmpl w:val="F88A8FF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7CBA3F84"/>
    <w:multiLevelType w:val="multilevel"/>
    <w:tmpl w:val="7D4A0A02"/>
    <w:lvl w:ilvl="0">
      <w:start w:val="1"/>
      <w:numFmt w:val="bullet"/>
      <w:lvlText w:val="●"/>
      <w:lvlJc w:val="left"/>
      <w:pPr>
        <w:tabs>
          <w:tab w:val="num" w:pos="284"/>
        </w:tabs>
        <w:ind w:left="284" w:hanging="284"/>
      </w:pPr>
      <w:rPr>
        <w:rFonts w:ascii="Courier New" w:hAnsi="Courier New" w:hint="default"/>
        <w:color w:val="FFD500" w:themeColor="accent1"/>
      </w:rPr>
    </w:lvl>
    <w:lvl w:ilvl="1">
      <w:start w:val="1"/>
      <w:numFmt w:val="bullet"/>
      <w:lvlText w:val="○"/>
      <w:lvlJc w:val="left"/>
      <w:pPr>
        <w:ind w:left="568" w:hanging="284"/>
      </w:pPr>
      <w:rPr>
        <w:rFonts w:ascii="Courier New" w:hAnsi="Courier New" w:hint="default"/>
        <w:color w:val="FFD500" w:themeColor="accent1"/>
      </w:rPr>
    </w:lvl>
    <w:lvl w:ilvl="2">
      <w:start w:val="1"/>
      <w:numFmt w:val="bullet"/>
      <w:lvlText w:val="▪"/>
      <w:lvlJc w:val="left"/>
      <w:pPr>
        <w:ind w:left="852" w:hanging="284"/>
      </w:pPr>
      <w:rPr>
        <w:rFonts w:ascii="Courier New" w:hAnsi="Courier New" w:hint="default"/>
        <w:color w:val="FFD500" w:themeColor="accent1"/>
      </w:rPr>
    </w:lvl>
    <w:lvl w:ilvl="3">
      <w:start w:val="1"/>
      <w:numFmt w:val="bullet"/>
      <w:lvlText w:val="-"/>
      <w:lvlJc w:val="left"/>
      <w:pPr>
        <w:ind w:left="1136" w:hanging="284"/>
      </w:pPr>
      <w:rPr>
        <w:rFonts w:ascii="Courier New" w:hAnsi="Courier New" w:hint="default"/>
        <w:color w:val="FFD500" w:themeColor="accent1"/>
      </w:rPr>
    </w:lvl>
    <w:lvl w:ilvl="4">
      <w:start w:val="1"/>
      <w:numFmt w:val="bullet"/>
      <w:lvlText w:val=""/>
      <w:lvlJc w:val="left"/>
      <w:pPr>
        <w:ind w:left="1420" w:hanging="284"/>
      </w:pPr>
      <w:rPr>
        <w:rFonts w:ascii="Wingdings" w:hAnsi="Wingdings" w:hint="default"/>
        <w:color w:val="FFD500" w:themeColor="accent1"/>
      </w:rPr>
    </w:lvl>
    <w:lvl w:ilvl="5">
      <w:start w:val="1"/>
      <w:numFmt w:val="bullet"/>
      <w:lvlText w:val=""/>
      <w:lvlJc w:val="left"/>
      <w:pPr>
        <w:ind w:left="1701" w:hanging="281"/>
      </w:pPr>
      <w:rPr>
        <w:rFonts w:ascii="Wingdings" w:hAnsi="Wingdings" w:hint="default"/>
        <w:color w:val="FFD500" w:themeColor="accent1"/>
      </w:rPr>
    </w:lvl>
    <w:lvl w:ilvl="6">
      <w:start w:val="1"/>
      <w:numFmt w:val="bullet"/>
      <w:lvlText w:val=""/>
      <w:lvlJc w:val="left"/>
      <w:pPr>
        <w:ind w:left="1988" w:hanging="284"/>
      </w:pPr>
      <w:rPr>
        <w:rFonts w:ascii="Wingdings 2" w:hAnsi="Wingdings 2" w:hint="default"/>
        <w:color w:val="FFD500" w:themeColor="accent1"/>
      </w:rPr>
    </w:lvl>
    <w:lvl w:ilvl="7">
      <w:start w:val="1"/>
      <w:numFmt w:val="bullet"/>
      <w:lvlText w:val=""/>
      <w:lvlJc w:val="left"/>
      <w:pPr>
        <w:ind w:left="2268" w:hanging="283"/>
      </w:pPr>
      <w:rPr>
        <w:rFonts w:ascii="Wingdings 2" w:hAnsi="Wingdings 2" w:hint="default"/>
        <w:color w:val="FFD500" w:themeColor="accent1"/>
      </w:rPr>
    </w:lvl>
    <w:lvl w:ilvl="8">
      <w:start w:val="1"/>
      <w:numFmt w:val="bullet"/>
      <w:lvlText w:val="-"/>
      <w:lvlJc w:val="left"/>
      <w:pPr>
        <w:ind w:left="2552" w:hanging="284"/>
      </w:pPr>
      <w:rPr>
        <w:rFonts w:ascii="Arial" w:hAnsi="Arial" w:hint="default"/>
        <w:color w:val="FFD500" w:themeColor="accent1"/>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attachedTemplate r:id="rId1"/>
  <w:documentProtection w:edit="form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294"/>
    <w:rsid w:val="00002317"/>
    <w:rsid w:val="0002184B"/>
    <w:rsid w:val="000343A8"/>
    <w:rsid w:val="000443F1"/>
    <w:rsid w:val="00065813"/>
    <w:rsid w:val="00072AE7"/>
    <w:rsid w:val="00076CF3"/>
    <w:rsid w:val="000805FB"/>
    <w:rsid w:val="0009216E"/>
    <w:rsid w:val="000B5CFE"/>
    <w:rsid w:val="000D6F54"/>
    <w:rsid w:val="000F03CB"/>
    <w:rsid w:val="0013666C"/>
    <w:rsid w:val="0016332E"/>
    <w:rsid w:val="00183A4D"/>
    <w:rsid w:val="001901D3"/>
    <w:rsid w:val="00193969"/>
    <w:rsid w:val="001A4722"/>
    <w:rsid w:val="001C6213"/>
    <w:rsid w:val="001D6B84"/>
    <w:rsid w:val="001E4DE6"/>
    <w:rsid w:val="001F170A"/>
    <w:rsid w:val="00227102"/>
    <w:rsid w:val="00246EFF"/>
    <w:rsid w:val="00247A5D"/>
    <w:rsid w:val="00253C50"/>
    <w:rsid w:val="002B6FCF"/>
    <w:rsid w:val="002B7D82"/>
    <w:rsid w:val="002C02DC"/>
    <w:rsid w:val="00353880"/>
    <w:rsid w:val="00356220"/>
    <w:rsid w:val="00357940"/>
    <w:rsid w:val="00363988"/>
    <w:rsid w:val="00370794"/>
    <w:rsid w:val="003730CA"/>
    <w:rsid w:val="003738A0"/>
    <w:rsid w:val="003B4294"/>
    <w:rsid w:val="003B5AB0"/>
    <w:rsid w:val="003E0F40"/>
    <w:rsid w:val="003F1D0B"/>
    <w:rsid w:val="004004BB"/>
    <w:rsid w:val="0043683C"/>
    <w:rsid w:val="00442348"/>
    <w:rsid w:val="00447B85"/>
    <w:rsid w:val="00451E5A"/>
    <w:rsid w:val="00452002"/>
    <w:rsid w:val="004817C6"/>
    <w:rsid w:val="00485AAE"/>
    <w:rsid w:val="004A0173"/>
    <w:rsid w:val="004A3868"/>
    <w:rsid w:val="004A3DC9"/>
    <w:rsid w:val="004B68AF"/>
    <w:rsid w:val="004C45AA"/>
    <w:rsid w:val="004F4BE4"/>
    <w:rsid w:val="004F5A5D"/>
    <w:rsid w:val="004F6E16"/>
    <w:rsid w:val="005027E3"/>
    <w:rsid w:val="005029A8"/>
    <w:rsid w:val="0052193B"/>
    <w:rsid w:val="00521EFD"/>
    <w:rsid w:val="00545198"/>
    <w:rsid w:val="005477C7"/>
    <w:rsid w:val="00547B8B"/>
    <w:rsid w:val="0056233D"/>
    <w:rsid w:val="005761E3"/>
    <w:rsid w:val="005B5F3F"/>
    <w:rsid w:val="005C16C8"/>
    <w:rsid w:val="005F1FA2"/>
    <w:rsid w:val="005F5017"/>
    <w:rsid w:val="00601302"/>
    <w:rsid w:val="006515B6"/>
    <w:rsid w:val="00695EE1"/>
    <w:rsid w:val="0069661C"/>
    <w:rsid w:val="006A101E"/>
    <w:rsid w:val="006A678A"/>
    <w:rsid w:val="006E413F"/>
    <w:rsid w:val="006E5800"/>
    <w:rsid w:val="006F56FC"/>
    <w:rsid w:val="006F62F6"/>
    <w:rsid w:val="007131E4"/>
    <w:rsid w:val="00723463"/>
    <w:rsid w:val="00742339"/>
    <w:rsid w:val="007449ED"/>
    <w:rsid w:val="0079783F"/>
    <w:rsid w:val="007B2A1D"/>
    <w:rsid w:val="007C3FF2"/>
    <w:rsid w:val="00806142"/>
    <w:rsid w:val="008662DB"/>
    <w:rsid w:val="008933EB"/>
    <w:rsid w:val="008B6BFE"/>
    <w:rsid w:val="009028FF"/>
    <w:rsid w:val="009057BD"/>
    <w:rsid w:val="00910DE0"/>
    <w:rsid w:val="0092180B"/>
    <w:rsid w:val="0093621F"/>
    <w:rsid w:val="00940CC0"/>
    <w:rsid w:val="00947C5E"/>
    <w:rsid w:val="0096716A"/>
    <w:rsid w:val="009747E3"/>
    <w:rsid w:val="00974BF5"/>
    <w:rsid w:val="009F55D9"/>
    <w:rsid w:val="00A1213C"/>
    <w:rsid w:val="00A60C23"/>
    <w:rsid w:val="00A7548A"/>
    <w:rsid w:val="00A75A97"/>
    <w:rsid w:val="00A852ED"/>
    <w:rsid w:val="00A8614E"/>
    <w:rsid w:val="00A8748D"/>
    <w:rsid w:val="00AA5726"/>
    <w:rsid w:val="00AE5DE2"/>
    <w:rsid w:val="00AF1C59"/>
    <w:rsid w:val="00B05F19"/>
    <w:rsid w:val="00B21676"/>
    <w:rsid w:val="00B54C16"/>
    <w:rsid w:val="00B75628"/>
    <w:rsid w:val="00B872E1"/>
    <w:rsid w:val="00BB7761"/>
    <w:rsid w:val="00BC0D13"/>
    <w:rsid w:val="00BC3DA3"/>
    <w:rsid w:val="00BD61E0"/>
    <w:rsid w:val="00BE5297"/>
    <w:rsid w:val="00BE5EA9"/>
    <w:rsid w:val="00BF30A8"/>
    <w:rsid w:val="00C24D16"/>
    <w:rsid w:val="00C3051D"/>
    <w:rsid w:val="00C30A74"/>
    <w:rsid w:val="00C364DF"/>
    <w:rsid w:val="00C53C1A"/>
    <w:rsid w:val="00C63324"/>
    <w:rsid w:val="00C64004"/>
    <w:rsid w:val="00C72689"/>
    <w:rsid w:val="00CB1004"/>
    <w:rsid w:val="00CB1E69"/>
    <w:rsid w:val="00CB3FDA"/>
    <w:rsid w:val="00CE6C41"/>
    <w:rsid w:val="00CF120B"/>
    <w:rsid w:val="00CF2B23"/>
    <w:rsid w:val="00D25BA9"/>
    <w:rsid w:val="00D329E3"/>
    <w:rsid w:val="00D376D4"/>
    <w:rsid w:val="00D528F6"/>
    <w:rsid w:val="00D636B5"/>
    <w:rsid w:val="00D646B0"/>
    <w:rsid w:val="00D77F62"/>
    <w:rsid w:val="00D8135E"/>
    <w:rsid w:val="00DA4D28"/>
    <w:rsid w:val="00DC2265"/>
    <w:rsid w:val="00DF2E7E"/>
    <w:rsid w:val="00DF315E"/>
    <w:rsid w:val="00E168F5"/>
    <w:rsid w:val="00E235EE"/>
    <w:rsid w:val="00E50395"/>
    <w:rsid w:val="00E5049C"/>
    <w:rsid w:val="00E706B4"/>
    <w:rsid w:val="00E909E4"/>
    <w:rsid w:val="00E941A3"/>
    <w:rsid w:val="00E95AB9"/>
    <w:rsid w:val="00EB231C"/>
    <w:rsid w:val="00EB26FC"/>
    <w:rsid w:val="00ED2705"/>
    <w:rsid w:val="00EF28BB"/>
    <w:rsid w:val="00F02A40"/>
    <w:rsid w:val="00F213CB"/>
    <w:rsid w:val="00F2336C"/>
    <w:rsid w:val="00F3460B"/>
    <w:rsid w:val="00F347FA"/>
    <w:rsid w:val="00F47F43"/>
    <w:rsid w:val="00F73459"/>
    <w:rsid w:val="00F906C5"/>
    <w:rsid w:val="00FA235E"/>
    <w:rsid w:val="00FC1243"/>
    <w:rsid w:val="00FD17C2"/>
    <w:rsid w:val="00FE313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DE198B"/>
  <w15:chartTrackingRefBased/>
  <w15:docId w15:val="{9F787F0C-7E54-42CF-A5EE-7FAA20873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E3"/>
  </w:style>
  <w:style w:type="paragraph" w:styleId="Heading1">
    <w:name w:val="heading 1"/>
    <w:basedOn w:val="Normal"/>
    <w:next w:val="Normal"/>
    <w:link w:val="Heading1Char"/>
    <w:uiPriority w:val="9"/>
    <w:qFormat/>
    <w:rsid w:val="005027E3"/>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5027E3"/>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5027E3"/>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5027E3"/>
    <w:pPr>
      <w:keepNext/>
      <w:keepLines/>
      <w:spacing w:before="40" w:after="0"/>
      <w:outlineLvl w:val="3"/>
    </w:pPr>
    <w:rPr>
      <w:i/>
      <w:iCs/>
    </w:rPr>
  </w:style>
  <w:style w:type="paragraph" w:styleId="Heading5">
    <w:name w:val="heading 5"/>
    <w:basedOn w:val="Normal"/>
    <w:next w:val="Normal"/>
    <w:link w:val="Heading5Char"/>
    <w:uiPriority w:val="9"/>
    <w:unhideWhenUsed/>
    <w:qFormat/>
    <w:rsid w:val="005027E3"/>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5027E3"/>
    <w:pPr>
      <w:keepNext/>
      <w:keepLines/>
      <w:spacing w:before="40" w:after="0"/>
      <w:outlineLvl w:val="5"/>
    </w:pPr>
  </w:style>
  <w:style w:type="paragraph" w:styleId="Heading7">
    <w:name w:val="heading 7"/>
    <w:basedOn w:val="Normal"/>
    <w:next w:val="Normal"/>
    <w:link w:val="Heading7Char"/>
    <w:uiPriority w:val="9"/>
    <w:semiHidden/>
    <w:unhideWhenUsed/>
    <w:qFormat/>
    <w:rsid w:val="005027E3"/>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5027E3"/>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unhideWhenUsed/>
    <w:qFormat/>
    <w:rsid w:val="005027E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800"/>
    <w:pPr>
      <w:tabs>
        <w:tab w:val="center" w:pos="4536"/>
        <w:tab w:val="right" w:pos="9072"/>
      </w:tabs>
    </w:pPr>
  </w:style>
  <w:style w:type="character" w:customStyle="1" w:styleId="HeaderChar">
    <w:name w:val="Header Char"/>
    <w:basedOn w:val="DefaultParagraphFont"/>
    <w:link w:val="Header"/>
    <w:uiPriority w:val="99"/>
    <w:rsid w:val="006E5800"/>
  </w:style>
  <w:style w:type="paragraph" w:styleId="Footer">
    <w:name w:val="footer"/>
    <w:basedOn w:val="Normal"/>
    <w:link w:val="FooterChar"/>
    <w:uiPriority w:val="99"/>
    <w:unhideWhenUsed/>
    <w:rsid w:val="006E5800"/>
    <w:pPr>
      <w:tabs>
        <w:tab w:val="center" w:pos="4536"/>
        <w:tab w:val="right" w:pos="9072"/>
      </w:tabs>
    </w:pPr>
  </w:style>
  <w:style w:type="character" w:customStyle="1" w:styleId="FooterChar">
    <w:name w:val="Footer Char"/>
    <w:basedOn w:val="DefaultParagraphFont"/>
    <w:link w:val="Footer"/>
    <w:uiPriority w:val="99"/>
    <w:rsid w:val="006E5800"/>
  </w:style>
  <w:style w:type="character" w:styleId="PlaceholderText">
    <w:name w:val="Placeholder Text"/>
    <w:basedOn w:val="DefaultParagraphFont"/>
    <w:uiPriority w:val="99"/>
    <w:semiHidden/>
    <w:rsid w:val="00601302"/>
    <w:rPr>
      <w:color w:val="808080"/>
    </w:rPr>
  </w:style>
  <w:style w:type="paragraph" w:customStyle="1" w:styleId="Befrderungsvermerk">
    <w:name w:val="Beförderungsvermerk"/>
    <w:basedOn w:val="Empfnger"/>
    <w:uiPriority w:val="29"/>
    <w:semiHidden/>
    <w:rsid w:val="00F213CB"/>
    <w:pPr>
      <w:framePr w:wrap="around"/>
      <w:spacing w:after="120"/>
    </w:pPr>
    <w:rPr>
      <w:caps/>
    </w:rPr>
  </w:style>
  <w:style w:type="paragraph" w:customStyle="1" w:styleId="Empfnger">
    <w:name w:val="Empfänger"/>
    <w:basedOn w:val="Normal"/>
    <w:link w:val="EmpfngerZchn"/>
    <w:uiPriority w:val="9"/>
    <w:semiHidden/>
    <w:rsid w:val="008933EB"/>
    <w:pPr>
      <w:framePr w:w="4536" w:h="1985" w:hRule="exact" w:hSpace="142" w:wrap="around" w:vAnchor="page" w:hAnchor="page" w:x="1418" w:y="3119"/>
      <w:spacing w:after="0" w:line="216" w:lineRule="auto"/>
    </w:pPr>
  </w:style>
  <w:style w:type="paragraph" w:customStyle="1" w:styleId="Betreff">
    <w:name w:val="Betreff"/>
    <w:basedOn w:val="Normal"/>
    <w:next w:val="Normal"/>
    <w:uiPriority w:val="11"/>
    <w:rsid w:val="000B5CFE"/>
    <w:pPr>
      <w:spacing w:before="560" w:after="560"/>
    </w:pPr>
    <w:rPr>
      <w:b/>
      <w:bCs/>
    </w:rPr>
  </w:style>
  <w:style w:type="paragraph" w:styleId="Salutation">
    <w:name w:val="Salutation"/>
    <w:basedOn w:val="Normal"/>
    <w:next w:val="Normal"/>
    <w:link w:val="SalutationChar"/>
    <w:uiPriority w:val="12"/>
    <w:rsid w:val="00E706B4"/>
    <w:pPr>
      <w:spacing w:after="240"/>
    </w:pPr>
  </w:style>
  <w:style w:type="character" w:customStyle="1" w:styleId="SalutationChar">
    <w:name w:val="Salutation Char"/>
    <w:basedOn w:val="DefaultParagraphFont"/>
    <w:link w:val="Salutation"/>
    <w:uiPriority w:val="12"/>
    <w:rsid w:val="00E941A3"/>
  </w:style>
  <w:style w:type="paragraph" w:styleId="Date">
    <w:name w:val="Date"/>
    <w:basedOn w:val="Normal"/>
    <w:next w:val="Normal"/>
    <w:link w:val="DateChar"/>
    <w:uiPriority w:val="10"/>
    <w:unhideWhenUsed/>
    <w:rsid w:val="009F55D9"/>
    <w:pPr>
      <w:spacing w:after="360"/>
      <w:jc w:val="right"/>
    </w:pPr>
  </w:style>
  <w:style w:type="character" w:customStyle="1" w:styleId="DateChar">
    <w:name w:val="Date Char"/>
    <w:basedOn w:val="DefaultParagraphFont"/>
    <w:link w:val="Date"/>
    <w:uiPriority w:val="10"/>
    <w:rsid w:val="00E941A3"/>
  </w:style>
  <w:style w:type="paragraph" w:styleId="Closing">
    <w:name w:val="Closing"/>
    <w:basedOn w:val="Normal"/>
    <w:link w:val="ClosingChar"/>
    <w:uiPriority w:val="99"/>
    <w:unhideWhenUsed/>
    <w:rsid w:val="007131E4"/>
    <w:pPr>
      <w:spacing w:after="0"/>
      <w:ind w:left="4252"/>
    </w:pPr>
  </w:style>
  <w:style w:type="character" w:customStyle="1" w:styleId="ClosingChar">
    <w:name w:val="Closing Char"/>
    <w:basedOn w:val="DefaultParagraphFont"/>
    <w:link w:val="Closing"/>
    <w:uiPriority w:val="99"/>
    <w:rsid w:val="007131E4"/>
  </w:style>
  <w:style w:type="paragraph" w:styleId="NoSpacing">
    <w:name w:val="No Spacing"/>
    <w:uiPriority w:val="1"/>
    <w:qFormat/>
    <w:rsid w:val="005027E3"/>
    <w:pPr>
      <w:spacing w:after="0" w:line="240" w:lineRule="auto"/>
    </w:pPr>
  </w:style>
  <w:style w:type="character" w:styleId="Hyperlink">
    <w:name w:val="Hyperlink"/>
    <w:basedOn w:val="DefaultParagraphFont"/>
    <w:uiPriority w:val="17"/>
    <w:unhideWhenUsed/>
    <w:rsid w:val="001E4DE6"/>
    <w:rPr>
      <w:i/>
      <w:color w:val="000000" w:themeColor="hyperlink"/>
      <w:u w:val="single" w:color="FFD500" w:themeColor="accent1"/>
    </w:rPr>
  </w:style>
  <w:style w:type="character" w:styleId="UnresolvedMention">
    <w:name w:val="Unresolved Mention"/>
    <w:basedOn w:val="DefaultParagraphFont"/>
    <w:uiPriority w:val="99"/>
    <w:semiHidden/>
    <w:unhideWhenUsed/>
    <w:rsid w:val="004B68AF"/>
    <w:rPr>
      <w:color w:val="605E5C"/>
      <w:shd w:val="clear" w:color="auto" w:fill="E1DFDD"/>
    </w:rPr>
  </w:style>
  <w:style w:type="paragraph" w:customStyle="1" w:styleId="FuzeileUNI-Graz">
    <w:name w:val="Fußzeile_UNI-Graz"/>
    <w:basedOn w:val="Footer"/>
    <w:link w:val="FuzeileUNI-GrazZchn"/>
    <w:uiPriority w:val="24"/>
    <w:rsid w:val="00FE3130"/>
    <w:pPr>
      <w:tabs>
        <w:tab w:val="clear" w:pos="4536"/>
      </w:tabs>
      <w:spacing w:after="60" w:line="200" w:lineRule="exact"/>
      <w:contextualSpacing/>
      <w:jc w:val="right"/>
    </w:pPr>
    <w:rPr>
      <w:b/>
      <w:sz w:val="16"/>
      <w:szCs w:val="14"/>
    </w:rPr>
  </w:style>
  <w:style w:type="paragraph" w:customStyle="1" w:styleId="FuzeileUNI-Adresse">
    <w:name w:val="Fußzeile_UNI-Adresse"/>
    <w:basedOn w:val="Footer"/>
    <w:link w:val="FuzeileUNI-AdresseZchn"/>
    <w:uiPriority w:val="24"/>
    <w:rsid w:val="00FE3130"/>
    <w:pPr>
      <w:tabs>
        <w:tab w:val="clear" w:pos="4536"/>
      </w:tabs>
      <w:spacing w:after="0" w:line="200" w:lineRule="exact"/>
      <w:jc w:val="right"/>
    </w:pPr>
    <w:rPr>
      <w:sz w:val="16"/>
      <w:szCs w:val="16"/>
    </w:rPr>
  </w:style>
  <w:style w:type="character" w:customStyle="1" w:styleId="FuzeileUNI-GrazZchn">
    <w:name w:val="Fußzeile_UNI-Graz Zchn"/>
    <w:basedOn w:val="FooterChar"/>
    <w:link w:val="FuzeileUNI-Graz"/>
    <w:uiPriority w:val="24"/>
    <w:rsid w:val="00B05F19"/>
    <w:rPr>
      <w:b/>
      <w:sz w:val="16"/>
      <w:szCs w:val="14"/>
    </w:rPr>
  </w:style>
  <w:style w:type="character" w:customStyle="1" w:styleId="FuzeileUNI-AdresseZchn">
    <w:name w:val="Fußzeile_UNI-Adresse Zchn"/>
    <w:basedOn w:val="FooterChar"/>
    <w:link w:val="FuzeileUNI-Adresse"/>
    <w:uiPriority w:val="24"/>
    <w:rsid w:val="00B05F19"/>
    <w:rPr>
      <w:sz w:val="16"/>
      <w:szCs w:val="16"/>
    </w:rPr>
  </w:style>
  <w:style w:type="character" w:customStyle="1" w:styleId="Heading1Char">
    <w:name w:val="Heading 1 Char"/>
    <w:basedOn w:val="DefaultParagraphFont"/>
    <w:link w:val="Heading1"/>
    <w:uiPriority w:val="9"/>
    <w:rsid w:val="005027E3"/>
    <w:rPr>
      <w:rFonts w:asciiTheme="majorHAnsi" w:eastAsiaTheme="majorEastAsia" w:hAnsiTheme="majorHAnsi" w:cstheme="majorBidi"/>
      <w:color w:val="262626" w:themeColor="text1" w:themeTint="D9"/>
      <w:sz w:val="32"/>
      <w:szCs w:val="32"/>
    </w:rPr>
  </w:style>
  <w:style w:type="paragraph" w:styleId="TOCHeading">
    <w:name w:val="TOC Heading"/>
    <w:basedOn w:val="Heading1"/>
    <w:next w:val="Normal"/>
    <w:uiPriority w:val="39"/>
    <w:semiHidden/>
    <w:unhideWhenUsed/>
    <w:qFormat/>
    <w:rsid w:val="005027E3"/>
    <w:pPr>
      <w:outlineLvl w:val="9"/>
    </w:pPr>
  </w:style>
  <w:style w:type="character" w:customStyle="1" w:styleId="Heading2Char">
    <w:name w:val="Heading 2 Char"/>
    <w:basedOn w:val="DefaultParagraphFont"/>
    <w:link w:val="Heading2"/>
    <w:uiPriority w:val="9"/>
    <w:semiHidden/>
    <w:rsid w:val="005027E3"/>
    <w:rPr>
      <w:rFonts w:asciiTheme="majorHAnsi" w:eastAsiaTheme="majorEastAsia" w:hAnsiTheme="majorHAnsi" w:cstheme="majorBidi"/>
      <w:color w:val="262626" w:themeColor="text1" w:themeTint="D9"/>
      <w:sz w:val="28"/>
      <w:szCs w:val="28"/>
    </w:rPr>
  </w:style>
  <w:style w:type="character" w:customStyle="1" w:styleId="Heading4Char">
    <w:name w:val="Heading 4 Char"/>
    <w:basedOn w:val="DefaultParagraphFont"/>
    <w:link w:val="Heading4"/>
    <w:uiPriority w:val="9"/>
    <w:rsid w:val="005027E3"/>
    <w:rPr>
      <w:i/>
      <w:iCs/>
    </w:rPr>
  </w:style>
  <w:style w:type="character" w:customStyle="1" w:styleId="Heading5Char">
    <w:name w:val="Heading 5 Char"/>
    <w:basedOn w:val="DefaultParagraphFont"/>
    <w:link w:val="Heading5"/>
    <w:uiPriority w:val="9"/>
    <w:rsid w:val="005027E3"/>
    <w:rPr>
      <w:color w:val="404040" w:themeColor="text1" w:themeTint="BF"/>
    </w:rPr>
  </w:style>
  <w:style w:type="paragraph" w:styleId="TOC1">
    <w:name w:val="toc 1"/>
    <w:basedOn w:val="Normal"/>
    <w:next w:val="Normal"/>
    <w:autoRedefine/>
    <w:uiPriority w:val="39"/>
    <w:semiHidden/>
    <w:unhideWhenUsed/>
    <w:rsid w:val="009F55D9"/>
    <w:pPr>
      <w:spacing w:after="100"/>
    </w:pPr>
    <w:rPr>
      <w:b/>
    </w:rPr>
  </w:style>
  <w:style w:type="paragraph" w:styleId="ListParagraph">
    <w:name w:val="List Paragraph"/>
    <w:basedOn w:val="Normal"/>
    <w:uiPriority w:val="34"/>
    <w:qFormat/>
    <w:rsid w:val="009747E3"/>
    <w:pPr>
      <w:ind w:left="720"/>
      <w:contextualSpacing/>
    </w:pPr>
  </w:style>
  <w:style w:type="paragraph" w:customStyle="1" w:styleId="Beilage">
    <w:name w:val="Beilage"/>
    <w:basedOn w:val="NoSpacing"/>
    <w:uiPriority w:val="14"/>
    <w:rsid w:val="00247A5D"/>
    <w:pPr>
      <w:tabs>
        <w:tab w:val="left" w:pos="4536"/>
      </w:tabs>
      <w:spacing w:before="480"/>
      <w:contextualSpacing/>
    </w:pPr>
    <w:rPr>
      <w:i/>
      <w:iCs/>
      <w:sz w:val="18"/>
      <w:szCs w:val="18"/>
    </w:rPr>
  </w:style>
  <w:style w:type="character" w:customStyle="1" w:styleId="Heading6Char">
    <w:name w:val="Heading 6 Char"/>
    <w:basedOn w:val="DefaultParagraphFont"/>
    <w:link w:val="Heading6"/>
    <w:uiPriority w:val="9"/>
    <w:semiHidden/>
    <w:rsid w:val="005027E3"/>
  </w:style>
  <w:style w:type="character" w:customStyle="1" w:styleId="Heading7Char">
    <w:name w:val="Heading 7 Char"/>
    <w:basedOn w:val="DefaultParagraphFont"/>
    <w:link w:val="Heading7"/>
    <w:uiPriority w:val="9"/>
    <w:semiHidden/>
    <w:rsid w:val="005027E3"/>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5027E3"/>
    <w:rPr>
      <w:color w:val="262626" w:themeColor="text1" w:themeTint="D9"/>
      <w:sz w:val="21"/>
      <w:szCs w:val="21"/>
    </w:rPr>
  </w:style>
  <w:style w:type="character" w:customStyle="1" w:styleId="Heading9Char">
    <w:name w:val="Heading 9 Char"/>
    <w:basedOn w:val="DefaultParagraphFont"/>
    <w:link w:val="Heading9"/>
    <w:uiPriority w:val="9"/>
    <w:rsid w:val="005027E3"/>
    <w:rPr>
      <w:rFonts w:asciiTheme="majorHAnsi" w:eastAsiaTheme="majorEastAsia" w:hAnsiTheme="majorHAnsi" w:cstheme="majorBidi"/>
      <w:i/>
      <w:iCs/>
      <w:color w:val="262626" w:themeColor="text1" w:themeTint="D9"/>
      <w:sz w:val="21"/>
      <w:szCs w:val="21"/>
    </w:rPr>
  </w:style>
  <w:style w:type="character" w:styleId="Emphasis">
    <w:name w:val="Emphasis"/>
    <w:basedOn w:val="DefaultParagraphFont"/>
    <w:uiPriority w:val="20"/>
    <w:qFormat/>
    <w:rsid w:val="005027E3"/>
    <w:rPr>
      <w:i/>
      <w:iCs/>
      <w:color w:val="auto"/>
    </w:rPr>
  </w:style>
  <w:style w:type="character" w:styleId="SubtleEmphasis">
    <w:name w:val="Subtle Emphasis"/>
    <w:basedOn w:val="DefaultParagraphFont"/>
    <w:uiPriority w:val="19"/>
    <w:qFormat/>
    <w:rsid w:val="005027E3"/>
    <w:rPr>
      <w:i/>
      <w:iCs/>
      <w:color w:val="404040" w:themeColor="text1" w:themeTint="BF"/>
    </w:rPr>
  </w:style>
  <w:style w:type="character" w:styleId="IntenseEmphasis">
    <w:name w:val="Intense Emphasis"/>
    <w:basedOn w:val="DefaultParagraphFont"/>
    <w:uiPriority w:val="21"/>
    <w:qFormat/>
    <w:rsid w:val="005027E3"/>
    <w:rPr>
      <w:b/>
      <w:bCs/>
      <w:i/>
      <w:iCs/>
      <w:color w:val="auto"/>
    </w:rPr>
  </w:style>
  <w:style w:type="character" w:styleId="Strong">
    <w:name w:val="Strong"/>
    <w:basedOn w:val="DefaultParagraphFont"/>
    <w:uiPriority w:val="22"/>
    <w:qFormat/>
    <w:rsid w:val="005027E3"/>
    <w:rPr>
      <w:b/>
      <w:bCs/>
      <w:color w:val="auto"/>
    </w:rPr>
  </w:style>
  <w:style w:type="character" w:customStyle="1" w:styleId="Fettgelb">
    <w:name w:val="Fett gelb"/>
    <w:basedOn w:val="DefaultParagraphFont"/>
    <w:uiPriority w:val="7"/>
    <w:rsid w:val="00EB26FC"/>
    <w:rPr>
      <w:b/>
      <w:bCs/>
      <w:color w:val="FFD500" w:themeColor="accent1"/>
    </w:rPr>
  </w:style>
  <w:style w:type="paragraph" w:customStyle="1" w:styleId="Unterzeichner">
    <w:name w:val="Unterzeichner"/>
    <w:basedOn w:val="NoSpacing"/>
    <w:uiPriority w:val="13"/>
    <w:rsid w:val="00BE5EA9"/>
    <w:pPr>
      <w:tabs>
        <w:tab w:val="left" w:pos="4536"/>
      </w:tabs>
    </w:pPr>
  </w:style>
  <w:style w:type="character" w:styleId="SubtleReference">
    <w:name w:val="Subtle Reference"/>
    <w:basedOn w:val="DefaultParagraphFont"/>
    <w:uiPriority w:val="31"/>
    <w:qFormat/>
    <w:rsid w:val="005027E3"/>
    <w:rPr>
      <w:smallCaps/>
      <w:color w:val="404040" w:themeColor="text1" w:themeTint="BF"/>
    </w:rPr>
  </w:style>
  <w:style w:type="character" w:styleId="IntenseReference">
    <w:name w:val="Intense Reference"/>
    <w:basedOn w:val="DefaultParagraphFont"/>
    <w:uiPriority w:val="32"/>
    <w:qFormat/>
    <w:rsid w:val="005027E3"/>
    <w:rPr>
      <w:b/>
      <w:bCs/>
      <w:smallCaps/>
      <w:color w:val="404040" w:themeColor="text1" w:themeTint="BF"/>
      <w:spacing w:val="5"/>
    </w:rPr>
  </w:style>
  <w:style w:type="paragraph" w:customStyle="1" w:styleId="FuzeileUNI-SeitenNr">
    <w:name w:val="Fußzeile_UNI-SeitenNr"/>
    <w:basedOn w:val="FuzeileUNI-Adresse"/>
    <w:uiPriority w:val="24"/>
    <w:unhideWhenUsed/>
    <w:rsid w:val="00BC0D13"/>
    <w:pPr>
      <w:jc w:val="left"/>
    </w:pPr>
  </w:style>
  <w:style w:type="character" w:customStyle="1" w:styleId="EmpfngerZchn">
    <w:name w:val="Empfänger Zchn"/>
    <w:basedOn w:val="DefaultParagraphFont"/>
    <w:link w:val="Empfnger"/>
    <w:uiPriority w:val="9"/>
    <w:semiHidden/>
    <w:rsid w:val="003738A0"/>
  </w:style>
  <w:style w:type="table" w:styleId="TableGrid">
    <w:name w:val="Table Grid"/>
    <w:basedOn w:val="TableNormal"/>
    <w:uiPriority w:val="39"/>
    <w:rsid w:val="00183A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027E3"/>
    <w:rPr>
      <w:rFonts w:asciiTheme="majorHAnsi" w:eastAsiaTheme="majorEastAsia" w:hAnsiTheme="majorHAnsi" w:cstheme="majorBidi"/>
      <w:color w:val="0D0D0D" w:themeColor="text1" w:themeTint="F2"/>
      <w:sz w:val="24"/>
      <w:szCs w:val="24"/>
    </w:rPr>
  </w:style>
  <w:style w:type="paragraph" w:styleId="Caption">
    <w:name w:val="caption"/>
    <w:basedOn w:val="Normal"/>
    <w:next w:val="Normal"/>
    <w:uiPriority w:val="35"/>
    <w:semiHidden/>
    <w:unhideWhenUsed/>
    <w:qFormat/>
    <w:rsid w:val="005027E3"/>
    <w:pPr>
      <w:spacing w:after="200" w:line="240" w:lineRule="auto"/>
    </w:pPr>
    <w:rPr>
      <w:i/>
      <w:iCs/>
      <w:color w:val="C6C6C6" w:themeColor="text2"/>
      <w:sz w:val="18"/>
      <w:szCs w:val="18"/>
    </w:rPr>
  </w:style>
  <w:style w:type="paragraph" w:styleId="Title">
    <w:name w:val="Title"/>
    <w:basedOn w:val="Normal"/>
    <w:next w:val="Normal"/>
    <w:link w:val="TitleChar"/>
    <w:uiPriority w:val="10"/>
    <w:qFormat/>
    <w:rsid w:val="005027E3"/>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027E3"/>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027E3"/>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027E3"/>
    <w:rPr>
      <w:color w:val="5A5A5A" w:themeColor="text1" w:themeTint="A5"/>
      <w:spacing w:val="15"/>
    </w:rPr>
  </w:style>
  <w:style w:type="paragraph" w:styleId="Quote">
    <w:name w:val="Quote"/>
    <w:basedOn w:val="Normal"/>
    <w:next w:val="Normal"/>
    <w:link w:val="QuoteChar"/>
    <w:uiPriority w:val="29"/>
    <w:qFormat/>
    <w:rsid w:val="005027E3"/>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027E3"/>
    <w:rPr>
      <w:i/>
      <w:iCs/>
      <w:color w:val="404040" w:themeColor="text1" w:themeTint="BF"/>
    </w:rPr>
  </w:style>
  <w:style w:type="paragraph" w:styleId="IntenseQuote">
    <w:name w:val="Intense Quote"/>
    <w:basedOn w:val="Normal"/>
    <w:next w:val="Normal"/>
    <w:link w:val="IntenseQuoteChar"/>
    <w:uiPriority w:val="30"/>
    <w:qFormat/>
    <w:rsid w:val="005027E3"/>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5027E3"/>
    <w:rPr>
      <w:i/>
      <w:iCs/>
      <w:color w:val="404040" w:themeColor="text1" w:themeTint="BF"/>
    </w:rPr>
  </w:style>
  <w:style w:type="character" w:styleId="BookTitle">
    <w:name w:val="Book Title"/>
    <w:basedOn w:val="DefaultParagraphFont"/>
    <w:uiPriority w:val="33"/>
    <w:qFormat/>
    <w:rsid w:val="005027E3"/>
    <w:rPr>
      <w:b/>
      <w:bCs/>
      <w:i/>
      <w:iCs/>
      <w:spacing w:val="5"/>
    </w:rPr>
  </w:style>
  <w:style w:type="paragraph" w:styleId="NormalWeb">
    <w:name w:val="Normal (Web)"/>
    <w:basedOn w:val="Normal"/>
    <w:uiPriority w:val="99"/>
    <w:semiHidden/>
    <w:unhideWhenUsed/>
    <w:rsid w:val="003B429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380824">
      <w:bodyDiv w:val="1"/>
      <w:marLeft w:val="0"/>
      <w:marRight w:val="0"/>
      <w:marTop w:val="0"/>
      <w:marBottom w:val="0"/>
      <w:divBdr>
        <w:top w:val="none" w:sz="0" w:space="0" w:color="auto"/>
        <w:left w:val="none" w:sz="0" w:space="0" w:color="auto"/>
        <w:bottom w:val="none" w:sz="0" w:space="0" w:color="auto"/>
        <w:right w:val="none" w:sz="0" w:space="0" w:color="auto"/>
      </w:divBdr>
      <w:divsChild>
        <w:div w:id="1016805761">
          <w:marLeft w:val="0"/>
          <w:marRight w:val="0"/>
          <w:marTop w:val="0"/>
          <w:marBottom w:val="0"/>
          <w:divBdr>
            <w:top w:val="none" w:sz="0" w:space="0" w:color="auto"/>
            <w:left w:val="none" w:sz="0" w:space="0" w:color="auto"/>
            <w:bottom w:val="none" w:sz="0" w:space="0" w:color="auto"/>
            <w:right w:val="none" w:sz="0" w:space="0" w:color="auto"/>
          </w:divBdr>
          <w:divsChild>
            <w:div w:id="585891918">
              <w:marLeft w:val="0"/>
              <w:marRight w:val="0"/>
              <w:marTop w:val="0"/>
              <w:marBottom w:val="0"/>
              <w:divBdr>
                <w:top w:val="none" w:sz="0" w:space="0" w:color="auto"/>
                <w:left w:val="none" w:sz="0" w:space="0" w:color="auto"/>
                <w:bottom w:val="none" w:sz="0" w:space="0" w:color="auto"/>
                <w:right w:val="none" w:sz="0" w:space="0" w:color="auto"/>
              </w:divBdr>
              <w:divsChild>
                <w:div w:id="2090424867">
                  <w:marLeft w:val="0"/>
                  <w:marRight w:val="0"/>
                  <w:marTop w:val="0"/>
                  <w:marBottom w:val="0"/>
                  <w:divBdr>
                    <w:top w:val="none" w:sz="0" w:space="0" w:color="auto"/>
                    <w:left w:val="none" w:sz="0" w:space="0" w:color="auto"/>
                    <w:bottom w:val="none" w:sz="0" w:space="0" w:color="auto"/>
                    <w:right w:val="none" w:sz="0" w:space="0" w:color="auto"/>
                  </w:divBdr>
                  <w:divsChild>
                    <w:div w:id="125779592">
                      <w:marLeft w:val="0"/>
                      <w:marRight w:val="0"/>
                      <w:marTop w:val="0"/>
                      <w:marBottom w:val="0"/>
                      <w:divBdr>
                        <w:top w:val="none" w:sz="0" w:space="0" w:color="auto"/>
                        <w:left w:val="none" w:sz="0" w:space="0" w:color="auto"/>
                        <w:bottom w:val="none" w:sz="0" w:space="0" w:color="auto"/>
                        <w:right w:val="none" w:sz="0" w:space="0" w:color="auto"/>
                      </w:divBdr>
                      <w:divsChild>
                        <w:div w:id="992221276">
                          <w:marLeft w:val="0"/>
                          <w:marRight w:val="0"/>
                          <w:marTop w:val="0"/>
                          <w:marBottom w:val="0"/>
                          <w:divBdr>
                            <w:top w:val="none" w:sz="0" w:space="0" w:color="auto"/>
                            <w:left w:val="none" w:sz="0" w:space="0" w:color="auto"/>
                            <w:bottom w:val="none" w:sz="0" w:space="0" w:color="auto"/>
                            <w:right w:val="none" w:sz="0" w:space="0" w:color="auto"/>
                          </w:divBdr>
                          <w:divsChild>
                            <w:div w:id="919754302">
                              <w:marLeft w:val="0"/>
                              <w:marRight w:val="0"/>
                              <w:marTop w:val="0"/>
                              <w:marBottom w:val="0"/>
                              <w:divBdr>
                                <w:top w:val="none" w:sz="0" w:space="0" w:color="auto"/>
                                <w:left w:val="none" w:sz="0" w:space="0" w:color="auto"/>
                                <w:bottom w:val="none" w:sz="0" w:space="0" w:color="auto"/>
                                <w:right w:val="none" w:sz="0" w:space="0" w:color="auto"/>
                              </w:divBdr>
                              <w:divsChild>
                                <w:div w:id="1812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it015019.pers.ad.uni-graz.at\Vorlagen$\UniGraz_Brief_Vorlage_DE.dotx" TargetMode="External"/></Relationships>
</file>

<file path=word/theme/theme1.xml><?xml version="1.0" encoding="utf-8"?>
<a:theme xmlns:a="http://schemas.openxmlformats.org/drawingml/2006/main" name="Office">
  <a:themeElements>
    <a:clrScheme name="Universität Graz">
      <a:dk1>
        <a:srgbClr val="000000"/>
      </a:dk1>
      <a:lt1>
        <a:srgbClr val="FFFFFF"/>
      </a:lt1>
      <a:dk2>
        <a:srgbClr val="C6C6C6"/>
      </a:dk2>
      <a:lt2>
        <a:srgbClr val="FFFFFF"/>
      </a:lt2>
      <a:accent1>
        <a:srgbClr val="FFD500"/>
      </a:accent1>
      <a:accent2>
        <a:srgbClr val="4B88C5"/>
      </a:accent2>
      <a:accent3>
        <a:srgbClr val="DE4926"/>
      </a:accent3>
      <a:accent4>
        <a:srgbClr val="7AB751"/>
      </a:accent4>
      <a:accent5>
        <a:srgbClr val="7D75B7"/>
      </a:accent5>
      <a:accent6>
        <a:srgbClr val="F38D39"/>
      </a:accent6>
      <a:hlink>
        <a:srgbClr val="000000"/>
      </a:hlink>
      <a:folHlink>
        <a:srgbClr val="000000"/>
      </a:folHlink>
    </a:clrScheme>
    <a:fontScheme name="UNI Graz">
      <a:majorFont>
        <a:latin typeface="Nunito Sans ExtraBold"/>
        <a:ea typeface=""/>
        <a:cs typeface=""/>
      </a:majorFont>
      <a:minorFont>
        <a:latin typeface="Nunito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E5783F4-0D95-4196-82A4-488D5AD5B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UniGraz_Brief_Vorlage_DE.dotx</Template>
  <TotalTime>0</TotalTime>
  <Pages>1</Pages>
  <Words>279</Words>
  <Characters>1595</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UNI_Brief_mit Partnerlogos</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UNI_Brief</dc:title>
  <dc:subject/>
  <dc:creator>Haselberger, Stefan (stefan.haselberger@uni-graz.at)</dc:creator>
  <cp:keywords/>
  <dc:description>Verison: 2022-01-21</dc:description>
  <cp:lastModifiedBy>Haselberger, Stefan (stefan.haselberger@uni-graz.at)</cp:lastModifiedBy>
  <cp:revision>6</cp:revision>
  <cp:lastPrinted>2026-03-26T13:11:00Z</cp:lastPrinted>
  <dcterms:created xsi:type="dcterms:W3CDTF">2026-03-11T16:48:00Z</dcterms:created>
  <dcterms:modified xsi:type="dcterms:W3CDTF">2026-03-26T13:12:00Z</dcterms:modified>
</cp:coreProperties>
</file>